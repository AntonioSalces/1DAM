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561364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314C95" w14:textId="77777777" w:rsidR="00212434" w:rsidRDefault="0021243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F62E65" wp14:editId="445E9CA7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C77E91DDA3542FFAC54407DE9FC956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B53972B" w14:textId="7366B553" w:rsidR="00212434" w:rsidRDefault="00E32DB1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AWS S3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ED01221DEFB84E54882EEED27956525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0DB2F72" w14:textId="133173AF" w:rsidR="00212434" w:rsidRDefault="00E32DB1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</w:t>
              </w:r>
            </w:p>
          </w:sdtContent>
        </w:sdt>
        <w:p w14:paraId="63B8058C" w14:textId="77777777" w:rsidR="00212434" w:rsidRDefault="0021243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C82D6" wp14:editId="012459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98884" w14:textId="5FB9997B" w:rsidR="00212434" w:rsidRDefault="00364E17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32DB1" w:rsidRPr="00E32DB1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Antonio Salces Alcaraz (1º DAM)</w:t>
                                    </w:r>
                                  </w:sdtContent>
                                </w:sdt>
                              </w:p>
                              <w:p w14:paraId="6E41DEB8" w14:textId="6E7F5C7C" w:rsidR="00E32DB1" w:rsidRDefault="00E32DB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C.P.I.F.P. Alan Turing</w:t>
                                </w:r>
                              </w:p>
                              <w:p w14:paraId="270C02D3" w14:textId="693C451B" w:rsidR="00E32DB1" w:rsidRPr="00E32DB1" w:rsidRDefault="00E32DB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t>24/01/2025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AC82D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0FD98884" w14:textId="5FB9997B" w:rsidR="00212434" w:rsidRDefault="00364E17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32DB1" w:rsidRPr="00E32DB1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>Antonio Salces Alcaraz (1º DAM)</w:t>
                              </w:r>
                            </w:sdtContent>
                          </w:sdt>
                        </w:p>
                        <w:p w14:paraId="6E41DEB8" w14:textId="6E7F5C7C" w:rsidR="00E32DB1" w:rsidRDefault="00E32DB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C.P.I.F.P. Alan Turing</w:t>
                          </w:r>
                        </w:p>
                        <w:p w14:paraId="270C02D3" w14:textId="693C451B" w:rsidR="00E32DB1" w:rsidRPr="00E32DB1" w:rsidRDefault="00E32DB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  <w:t>24/01/2025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A8D7D1F" wp14:editId="5105FFDA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B9C399" w14:textId="77777777" w:rsidR="00212434" w:rsidRDefault="00212434" w:rsidP="00652D26">
          <w:r>
            <w:br w:type="page"/>
          </w:r>
        </w:p>
      </w:sdtContent>
    </w:sdt>
    <w:p w14:paraId="62918219" w14:textId="77777777" w:rsidR="007B4E3A" w:rsidRPr="00E32DB1" w:rsidRDefault="00212434" w:rsidP="00652D26">
      <w:pPr>
        <w:rPr>
          <w:color w:val="4472C4" w:themeColor="accent1"/>
          <w:sz w:val="28"/>
          <w:szCs w:val="28"/>
        </w:rPr>
      </w:pPr>
      <w:r w:rsidRPr="00E32DB1">
        <w:rPr>
          <w:color w:val="4472C4" w:themeColor="accent1"/>
          <w:sz w:val="28"/>
          <w:szCs w:val="28"/>
        </w:rPr>
        <w:lastRenderedPageBreak/>
        <w:t>Índice</w:t>
      </w:r>
    </w:p>
    <w:p w14:paraId="352C5462" w14:textId="73ACE3B2" w:rsidR="00C27007" w:rsidRDefault="00212434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r w:rsidRPr="00212434">
        <w:fldChar w:fldCharType="begin"/>
      </w:r>
      <w:r w:rsidRPr="00212434">
        <w:instrText xml:space="preserve"> TOC \o "1-3" \h \z \u </w:instrText>
      </w:r>
      <w:r w:rsidRPr="00212434">
        <w:fldChar w:fldCharType="separate"/>
      </w:r>
      <w:hyperlink w:anchor="_Toc188546448" w:history="1">
        <w:r w:rsidR="00C27007" w:rsidRPr="006627CF">
          <w:rPr>
            <w:rStyle w:val="Hipervnculo"/>
            <w:noProof/>
          </w:rPr>
          <w:t>1.</w:t>
        </w:r>
        <w:r w:rsidR="00C27007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="00C27007" w:rsidRPr="006627CF">
          <w:rPr>
            <w:rStyle w:val="Hipervnculo"/>
            <w:noProof/>
          </w:rPr>
          <w:t>Crear bucket básico e incluir fotos</w:t>
        </w:r>
        <w:r w:rsidR="00C27007">
          <w:rPr>
            <w:noProof/>
            <w:webHidden/>
          </w:rPr>
          <w:tab/>
        </w:r>
        <w:r w:rsidR="00C27007">
          <w:rPr>
            <w:noProof/>
            <w:webHidden/>
          </w:rPr>
          <w:fldChar w:fldCharType="begin"/>
        </w:r>
        <w:r w:rsidR="00C27007">
          <w:rPr>
            <w:noProof/>
            <w:webHidden/>
          </w:rPr>
          <w:instrText xml:space="preserve"> PAGEREF _Toc188546448 \h </w:instrText>
        </w:r>
        <w:r w:rsidR="00C27007">
          <w:rPr>
            <w:noProof/>
            <w:webHidden/>
          </w:rPr>
        </w:r>
        <w:r w:rsidR="00C27007">
          <w:rPr>
            <w:noProof/>
            <w:webHidden/>
          </w:rPr>
          <w:fldChar w:fldCharType="separate"/>
        </w:r>
        <w:r w:rsidR="00C27007">
          <w:rPr>
            <w:noProof/>
            <w:webHidden/>
          </w:rPr>
          <w:t>1</w:t>
        </w:r>
        <w:r w:rsidR="00C27007">
          <w:rPr>
            <w:noProof/>
            <w:webHidden/>
          </w:rPr>
          <w:fldChar w:fldCharType="end"/>
        </w:r>
      </w:hyperlink>
    </w:p>
    <w:p w14:paraId="00ADFD56" w14:textId="0D252C70" w:rsidR="00C27007" w:rsidRDefault="00364E1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49" w:history="1">
        <w:r w:rsidR="00C27007" w:rsidRPr="006627CF">
          <w:rPr>
            <w:rStyle w:val="Hipervnculo"/>
            <w:noProof/>
          </w:rPr>
          <w:t>1.1.</w:t>
        </w:r>
        <w:r w:rsidR="00C27007"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="00C27007" w:rsidRPr="006627CF">
          <w:rPr>
            <w:rStyle w:val="Hipervnculo"/>
            <w:noProof/>
          </w:rPr>
          <w:t>Crear bucket básico</w:t>
        </w:r>
        <w:r w:rsidR="00C27007">
          <w:rPr>
            <w:noProof/>
            <w:webHidden/>
          </w:rPr>
          <w:tab/>
        </w:r>
        <w:r w:rsidR="00C27007">
          <w:rPr>
            <w:noProof/>
            <w:webHidden/>
          </w:rPr>
          <w:fldChar w:fldCharType="begin"/>
        </w:r>
        <w:r w:rsidR="00C27007">
          <w:rPr>
            <w:noProof/>
            <w:webHidden/>
          </w:rPr>
          <w:instrText xml:space="preserve"> PAGEREF _Toc188546449 \h </w:instrText>
        </w:r>
        <w:r w:rsidR="00C27007">
          <w:rPr>
            <w:noProof/>
            <w:webHidden/>
          </w:rPr>
        </w:r>
        <w:r w:rsidR="00C27007">
          <w:rPr>
            <w:noProof/>
            <w:webHidden/>
          </w:rPr>
          <w:fldChar w:fldCharType="separate"/>
        </w:r>
        <w:r w:rsidR="00C27007">
          <w:rPr>
            <w:noProof/>
            <w:webHidden/>
          </w:rPr>
          <w:t>1</w:t>
        </w:r>
        <w:r w:rsidR="00C27007">
          <w:rPr>
            <w:noProof/>
            <w:webHidden/>
          </w:rPr>
          <w:fldChar w:fldCharType="end"/>
        </w:r>
      </w:hyperlink>
    </w:p>
    <w:p w14:paraId="2DDC7587" w14:textId="7197FEFC" w:rsidR="00C27007" w:rsidRDefault="00364E1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50" w:history="1">
        <w:r w:rsidR="00C27007" w:rsidRPr="006627CF">
          <w:rPr>
            <w:rStyle w:val="Hipervnculo"/>
            <w:noProof/>
          </w:rPr>
          <w:t>1.2.</w:t>
        </w:r>
        <w:r w:rsidR="00C27007"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="00C27007" w:rsidRPr="006627CF">
          <w:rPr>
            <w:rStyle w:val="Hipervnculo"/>
            <w:noProof/>
          </w:rPr>
          <w:t>Subir fotos al bucket</w:t>
        </w:r>
        <w:r w:rsidR="00C27007">
          <w:rPr>
            <w:noProof/>
            <w:webHidden/>
          </w:rPr>
          <w:tab/>
        </w:r>
        <w:r w:rsidR="00C27007">
          <w:rPr>
            <w:noProof/>
            <w:webHidden/>
          </w:rPr>
          <w:fldChar w:fldCharType="begin"/>
        </w:r>
        <w:r w:rsidR="00C27007">
          <w:rPr>
            <w:noProof/>
            <w:webHidden/>
          </w:rPr>
          <w:instrText xml:space="preserve"> PAGEREF _Toc188546450 \h </w:instrText>
        </w:r>
        <w:r w:rsidR="00C27007">
          <w:rPr>
            <w:noProof/>
            <w:webHidden/>
          </w:rPr>
        </w:r>
        <w:r w:rsidR="00C27007">
          <w:rPr>
            <w:noProof/>
            <w:webHidden/>
          </w:rPr>
          <w:fldChar w:fldCharType="separate"/>
        </w:r>
        <w:r w:rsidR="00C27007">
          <w:rPr>
            <w:noProof/>
            <w:webHidden/>
          </w:rPr>
          <w:t>3</w:t>
        </w:r>
        <w:r w:rsidR="00C27007">
          <w:rPr>
            <w:noProof/>
            <w:webHidden/>
          </w:rPr>
          <w:fldChar w:fldCharType="end"/>
        </w:r>
      </w:hyperlink>
    </w:p>
    <w:p w14:paraId="7D95991A" w14:textId="65FA67B2" w:rsidR="00C27007" w:rsidRDefault="00364E17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8546451" w:history="1">
        <w:r w:rsidR="00C27007" w:rsidRPr="006627CF">
          <w:rPr>
            <w:rStyle w:val="Hipervnculo"/>
            <w:noProof/>
          </w:rPr>
          <w:t>2.</w:t>
        </w:r>
        <w:r w:rsidR="00C27007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="00C27007" w:rsidRPr="006627CF">
          <w:rPr>
            <w:rStyle w:val="Hipervnculo"/>
            <w:noProof/>
          </w:rPr>
          <w:t>Crear bucket con más opciones y un vídeo</w:t>
        </w:r>
        <w:r w:rsidR="00C27007">
          <w:rPr>
            <w:noProof/>
            <w:webHidden/>
          </w:rPr>
          <w:tab/>
        </w:r>
        <w:r w:rsidR="00C27007">
          <w:rPr>
            <w:noProof/>
            <w:webHidden/>
          </w:rPr>
          <w:fldChar w:fldCharType="begin"/>
        </w:r>
        <w:r w:rsidR="00C27007">
          <w:rPr>
            <w:noProof/>
            <w:webHidden/>
          </w:rPr>
          <w:instrText xml:space="preserve"> PAGEREF _Toc188546451 \h </w:instrText>
        </w:r>
        <w:r w:rsidR="00C27007">
          <w:rPr>
            <w:noProof/>
            <w:webHidden/>
          </w:rPr>
        </w:r>
        <w:r w:rsidR="00C27007">
          <w:rPr>
            <w:noProof/>
            <w:webHidden/>
          </w:rPr>
          <w:fldChar w:fldCharType="separate"/>
        </w:r>
        <w:r w:rsidR="00C27007">
          <w:rPr>
            <w:noProof/>
            <w:webHidden/>
          </w:rPr>
          <w:t>6</w:t>
        </w:r>
        <w:r w:rsidR="00C27007">
          <w:rPr>
            <w:noProof/>
            <w:webHidden/>
          </w:rPr>
          <w:fldChar w:fldCharType="end"/>
        </w:r>
      </w:hyperlink>
    </w:p>
    <w:p w14:paraId="6F1F76B6" w14:textId="2A3D2B6B" w:rsidR="00C27007" w:rsidRDefault="00364E1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52" w:history="1">
        <w:r w:rsidR="00C27007" w:rsidRPr="006627CF">
          <w:rPr>
            <w:rStyle w:val="Hipervnculo"/>
            <w:noProof/>
          </w:rPr>
          <w:t>2.1.</w:t>
        </w:r>
        <w:r w:rsidR="00C27007"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="00C27007" w:rsidRPr="006627CF">
          <w:rPr>
            <w:rStyle w:val="Hipervnculo"/>
            <w:noProof/>
          </w:rPr>
          <w:t>Crear bucket avanzado</w:t>
        </w:r>
        <w:r w:rsidR="00C27007">
          <w:rPr>
            <w:noProof/>
            <w:webHidden/>
          </w:rPr>
          <w:tab/>
        </w:r>
        <w:r w:rsidR="00C27007">
          <w:rPr>
            <w:noProof/>
            <w:webHidden/>
          </w:rPr>
          <w:fldChar w:fldCharType="begin"/>
        </w:r>
        <w:r w:rsidR="00C27007">
          <w:rPr>
            <w:noProof/>
            <w:webHidden/>
          </w:rPr>
          <w:instrText xml:space="preserve"> PAGEREF _Toc188546452 \h </w:instrText>
        </w:r>
        <w:r w:rsidR="00C27007">
          <w:rPr>
            <w:noProof/>
            <w:webHidden/>
          </w:rPr>
        </w:r>
        <w:r w:rsidR="00C27007">
          <w:rPr>
            <w:noProof/>
            <w:webHidden/>
          </w:rPr>
          <w:fldChar w:fldCharType="separate"/>
        </w:r>
        <w:r w:rsidR="00C27007">
          <w:rPr>
            <w:noProof/>
            <w:webHidden/>
          </w:rPr>
          <w:t>6</w:t>
        </w:r>
        <w:r w:rsidR="00C27007">
          <w:rPr>
            <w:noProof/>
            <w:webHidden/>
          </w:rPr>
          <w:fldChar w:fldCharType="end"/>
        </w:r>
      </w:hyperlink>
    </w:p>
    <w:p w14:paraId="251A1AE1" w14:textId="14D82C3E" w:rsidR="00C27007" w:rsidRDefault="00364E17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546453" w:history="1">
        <w:r w:rsidR="00C27007" w:rsidRPr="006627CF">
          <w:rPr>
            <w:rStyle w:val="Hipervnculo"/>
            <w:noProof/>
          </w:rPr>
          <w:t>2.2.</w:t>
        </w:r>
        <w:r w:rsidR="00C27007"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="00C27007" w:rsidRPr="006627CF">
          <w:rPr>
            <w:rStyle w:val="Hipervnculo"/>
            <w:noProof/>
          </w:rPr>
          <w:t>Subir vídeo al bucket</w:t>
        </w:r>
        <w:r w:rsidR="00C27007">
          <w:rPr>
            <w:noProof/>
            <w:webHidden/>
          </w:rPr>
          <w:tab/>
        </w:r>
        <w:r w:rsidR="00C27007">
          <w:rPr>
            <w:noProof/>
            <w:webHidden/>
          </w:rPr>
          <w:fldChar w:fldCharType="begin"/>
        </w:r>
        <w:r w:rsidR="00C27007">
          <w:rPr>
            <w:noProof/>
            <w:webHidden/>
          </w:rPr>
          <w:instrText xml:space="preserve"> PAGEREF _Toc188546453 \h </w:instrText>
        </w:r>
        <w:r w:rsidR="00C27007">
          <w:rPr>
            <w:noProof/>
            <w:webHidden/>
          </w:rPr>
        </w:r>
        <w:r w:rsidR="00C27007">
          <w:rPr>
            <w:noProof/>
            <w:webHidden/>
          </w:rPr>
          <w:fldChar w:fldCharType="separate"/>
        </w:r>
        <w:r w:rsidR="00C27007">
          <w:rPr>
            <w:noProof/>
            <w:webHidden/>
          </w:rPr>
          <w:t>7</w:t>
        </w:r>
        <w:r w:rsidR="00C27007">
          <w:rPr>
            <w:noProof/>
            <w:webHidden/>
          </w:rPr>
          <w:fldChar w:fldCharType="end"/>
        </w:r>
      </w:hyperlink>
    </w:p>
    <w:p w14:paraId="0338D7CC" w14:textId="7585FFD4" w:rsidR="00212434" w:rsidRDefault="00212434" w:rsidP="00652D26">
      <w:r w:rsidRPr="00212434">
        <w:fldChar w:fldCharType="end"/>
      </w:r>
    </w:p>
    <w:p w14:paraId="36BB5100" w14:textId="77777777" w:rsidR="00212434" w:rsidRDefault="00212434" w:rsidP="00652D26">
      <w:pPr>
        <w:sectPr w:rsidR="00212434" w:rsidSect="00212434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4B1F4711" w14:textId="4C7A306D" w:rsidR="00212434" w:rsidRDefault="003637CE" w:rsidP="00652D26">
      <w:pPr>
        <w:pStyle w:val="Ttulo1"/>
      </w:pPr>
      <w:bookmarkStart w:id="0" w:name="_Toc188546448"/>
      <w:r>
        <w:lastRenderedPageBreak/>
        <w:t>Crear bucket básico e incluir fotos</w:t>
      </w:r>
      <w:bookmarkEnd w:id="0"/>
    </w:p>
    <w:p w14:paraId="06A0AE5A" w14:textId="09EA0F2B" w:rsidR="00E32DB1" w:rsidRDefault="00E32DB1" w:rsidP="00E32DB1">
      <w:r>
        <w:t xml:space="preserve">En esta actividad </w:t>
      </w:r>
      <w:r w:rsidR="00F23EAB">
        <w:t>s</w:t>
      </w:r>
      <w:r>
        <w:t>e pide crear un bucket co</w:t>
      </w:r>
      <w:r w:rsidR="00F23EAB">
        <w:t>n el nombre “fotos”, y todo lo demás predeterminado. Como se puede ver más abajo, mi bucket se llamara “fotosasa”, debido a que no me dejaba poner el nombre “fotos”. Además, debemos de meter unas fotos de incluidas en un .zip proporcionadas por el profesor.</w:t>
      </w:r>
    </w:p>
    <w:p w14:paraId="7F36DEB1" w14:textId="770A362A" w:rsidR="00F23EAB" w:rsidRDefault="00F23EAB" w:rsidP="00E32DB1"/>
    <w:p w14:paraId="5DCCF1DA" w14:textId="51901CBA" w:rsidR="00F23EAB" w:rsidRPr="00E32DB1" w:rsidRDefault="00F23EAB" w:rsidP="00F23EAB">
      <w:pPr>
        <w:pStyle w:val="Ttulo2"/>
      </w:pPr>
      <w:bookmarkStart w:id="1" w:name="_Toc188546449"/>
      <w:r>
        <w:t>Crear bucket</w:t>
      </w:r>
      <w:r w:rsidR="00C27007">
        <w:t xml:space="preserve"> básico</w:t>
      </w:r>
      <w:bookmarkEnd w:id="1"/>
    </w:p>
    <w:p w14:paraId="058A5BFD" w14:textId="65285865" w:rsidR="003637CE" w:rsidRDefault="003637CE" w:rsidP="00652D26">
      <w:r>
        <w:t>Cuando entremos por primera vez al servicio, nos saldrá la siguiente pantalla, donde debemos clickar sobre “</w:t>
      </w:r>
      <w:r w:rsidRPr="003637CE">
        <w:rPr>
          <w:u w:val="single"/>
        </w:rPr>
        <w:t>Crear bucket</w:t>
      </w:r>
      <w:r>
        <w:t>”.</w:t>
      </w:r>
    </w:p>
    <w:p w14:paraId="461EA7EB" w14:textId="3955D331" w:rsidR="003637CE" w:rsidRDefault="003637CE" w:rsidP="00652D26">
      <w:pPr>
        <w:pStyle w:val="fotos"/>
      </w:pPr>
      <w:r w:rsidRPr="003637CE">
        <w:rPr>
          <w:noProof/>
          <w:highlight w:val="yellow"/>
        </w:rPr>
        <w:drawing>
          <wp:inline distT="0" distB="0" distL="0" distR="0" wp14:anchorId="7A36F1C8" wp14:editId="3BAD8D6F">
            <wp:extent cx="5400040" cy="2581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8331" w14:textId="385C5FC3" w:rsidR="003637CE" w:rsidRDefault="00652D26" w:rsidP="00652D26">
      <w:r>
        <w:t>En “</w:t>
      </w:r>
      <w:r w:rsidRPr="00652D26">
        <w:rPr>
          <w:u w:val="single"/>
        </w:rPr>
        <w:t>Configuración general</w:t>
      </w:r>
      <w:r>
        <w:t>” podemos elegir el tipo de bucket que más nos convenga y pondremos en nombre en la parte “</w:t>
      </w:r>
      <w:r w:rsidRPr="00652D26">
        <w:rPr>
          <w:u w:val="single"/>
        </w:rPr>
        <w:t>Nombre del bucket</w:t>
      </w:r>
      <w:r>
        <w:t>”.</w:t>
      </w:r>
      <w:r w:rsidR="005568AA" w:rsidRPr="005568AA">
        <w:rPr>
          <w:noProof/>
        </w:rPr>
        <w:drawing>
          <wp:inline distT="0" distB="0" distL="0" distR="0" wp14:anchorId="41D750C5" wp14:editId="4197B732">
            <wp:extent cx="5400040" cy="17202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2BF" w14:textId="60BF9C0E" w:rsidR="005568AA" w:rsidRPr="00652D26" w:rsidRDefault="00652D26" w:rsidP="00652D26">
      <w:r>
        <w:br w:type="page"/>
      </w:r>
      <w:r w:rsidRPr="00652D26">
        <w:lastRenderedPageBreak/>
        <w:t>En “</w:t>
      </w:r>
      <w:r w:rsidRPr="00652D26">
        <w:rPr>
          <w:u w:val="single"/>
        </w:rPr>
        <w:t>Propiedad de objetos</w:t>
      </w:r>
      <w:r w:rsidRPr="00652D26">
        <w:t>” podremos elegir si queremos una lista de control de acceso (ACL), que dejaré desactivada en este caso. En “</w:t>
      </w:r>
      <w:r w:rsidRPr="00652D26">
        <w:rPr>
          <w:u w:val="single"/>
        </w:rPr>
        <w:t>Configuración de bloqueo de acceso público para este bucket</w:t>
      </w:r>
      <w:r w:rsidRPr="00652D26">
        <w:t>” podremos decidir si queremos que el bucket sea público o no, que en este caso lo dejaré privado.</w:t>
      </w:r>
    </w:p>
    <w:p w14:paraId="7F02FE54" w14:textId="1FBBE2B6" w:rsidR="005568AA" w:rsidRDefault="005568AA" w:rsidP="00652D26">
      <w:pPr>
        <w:pStyle w:val="fotos"/>
      </w:pPr>
      <w:r w:rsidRPr="005568AA">
        <w:rPr>
          <w:noProof/>
        </w:rPr>
        <w:drawing>
          <wp:inline distT="0" distB="0" distL="0" distR="0" wp14:anchorId="3AB51F36" wp14:editId="3807D67A">
            <wp:extent cx="5400040" cy="2706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22C" w14:textId="195B79C9" w:rsidR="005568AA" w:rsidRDefault="005568AA" w:rsidP="00652D26">
      <w:pPr>
        <w:pStyle w:val="fotos"/>
      </w:pPr>
    </w:p>
    <w:p w14:paraId="655BC180" w14:textId="55AAF9F5" w:rsidR="005568AA" w:rsidRDefault="00652D26" w:rsidP="00652D26">
      <w:r>
        <w:t>También podremos activar un “</w:t>
      </w:r>
      <w:r w:rsidRPr="00652D26">
        <w:rPr>
          <w:u w:val="single"/>
        </w:rPr>
        <w:t>Control de versiones de buckets</w:t>
      </w:r>
      <w:r>
        <w:t>”, que dejaré desactivada en este caso. También podremos poner “</w:t>
      </w:r>
      <w:r w:rsidRPr="00652D26">
        <w:rPr>
          <w:u w:val="single"/>
        </w:rPr>
        <w:t>Etiquetas</w:t>
      </w:r>
      <w:r>
        <w:t>”, las cuales son opcionales. Y podremos cifrar el tipo de “</w:t>
      </w:r>
      <w:r w:rsidRPr="00652D26">
        <w:rPr>
          <w:u w:val="single"/>
        </w:rPr>
        <w:t>Cifrado predeterminado</w:t>
      </w:r>
      <w:r>
        <w:t>”, que dejaré también el que viene señalado de forma predeterminada.</w:t>
      </w:r>
    </w:p>
    <w:p w14:paraId="308051A0" w14:textId="388F5A94" w:rsidR="005568AA" w:rsidRDefault="005568AA" w:rsidP="00652D26">
      <w:pPr>
        <w:pStyle w:val="fotos"/>
      </w:pPr>
      <w:r w:rsidRPr="005568AA">
        <w:rPr>
          <w:noProof/>
        </w:rPr>
        <w:drawing>
          <wp:inline distT="0" distB="0" distL="0" distR="0" wp14:anchorId="36B97A5C" wp14:editId="2696B21D">
            <wp:extent cx="5400040" cy="29457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AC6A" w14:textId="0BED57BF" w:rsidR="00F23EAB" w:rsidRDefault="00F23EAB" w:rsidP="00652D26">
      <w:pPr>
        <w:pStyle w:val="fotos"/>
      </w:pPr>
    </w:p>
    <w:p w14:paraId="2B4BE9F8" w14:textId="77777777" w:rsidR="00F23EAB" w:rsidRDefault="00F23EAB" w:rsidP="00652D26">
      <w:pPr>
        <w:pStyle w:val="fotos"/>
      </w:pPr>
    </w:p>
    <w:p w14:paraId="34CFED0F" w14:textId="502080CF" w:rsidR="00652D26" w:rsidRDefault="00F23EAB" w:rsidP="00F23EAB">
      <w:pPr>
        <w:pStyle w:val="Ttulo2"/>
      </w:pPr>
      <w:bookmarkStart w:id="2" w:name="_Toc188546450"/>
      <w:r>
        <w:lastRenderedPageBreak/>
        <w:t>Subir fotos al bucket</w:t>
      </w:r>
      <w:bookmarkEnd w:id="2"/>
    </w:p>
    <w:p w14:paraId="5668C43D" w14:textId="58DD3D6F" w:rsidR="005568AA" w:rsidRDefault="00652D26" w:rsidP="00652D26">
      <w:r>
        <w:t>Una vez hayamos creado el bucket, clickaremos sobre él para meternos.</w:t>
      </w:r>
    </w:p>
    <w:p w14:paraId="73AA1108" w14:textId="77777777" w:rsidR="00652D26" w:rsidRDefault="005568AA" w:rsidP="00652D26">
      <w:pPr>
        <w:pStyle w:val="fotos"/>
      </w:pPr>
      <w:r w:rsidRPr="005568AA">
        <w:rPr>
          <w:noProof/>
        </w:rPr>
        <w:drawing>
          <wp:inline distT="0" distB="0" distL="0" distR="0" wp14:anchorId="0FDAB319" wp14:editId="36BFABBF">
            <wp:extent cx="5400040" cy="1631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C0A2" w14:textId="5110D618" w:rsidR="00652D26" w:rsidRDefault="00652D26" w:rsidP="00652D26">
      <w:pPr>
        <w:pStyle w:val="fotos"/>
      </w:pPr>
    </w:p>
    <w:p w14:paraId="0DF2362E" w14:textId="387E8E08" w:rsidR="00652D26" w:rsidRDefault="00652D26" w:rsidP="00652D26">
      <w:r>
        <w:t>En la parte “</w:t>
      </w:r>
      <w:r w:rsidRPr="00652D26">
        <w:rPr>
          <w:u w:val="single"/>
        </w:rPr>
        <w:t>Objetos</w:t>
      </w:r>
      <w:r>
        <w:t>”, pincharemos sobre “</w:t>
      </w:r>
      <w:r w:rsidRPr="00652D26">
        <w:rPr>
          <w:u w:val="single"/>
        </w:rPr>
        <w:t>Cargar</w:t>
      </w:r>
      <w:r>
        <w:t>”.</w:t>
      </w:r>
    </w:p>
    <w:p w14:paraId="7B7C11BA" w14:textId="5E5C4F79" w:rsidR="005568AA" w:rsidRDefault="005568AA" w:rsidP="00652D26">
      <w:pPr>
        <w:pStyle w:val="fotos"/>
      </w:pPr>
      <w:r w:rsidRPr="005568AA">
        <w:rPr>
          <w:noProof/>
        </w:rPr>
        <w:drawing>
          <wp:inline distT="0" distB="0" distL="0" distR="0" wp14:anchorId="42D6802E" wp14:editId="0833D844">
            <wp:extent cx="5400040" cy="2486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E432" w14:textId="6A1BA7C3" w:rsidR="005568AA" w:rsidRDefault="005568AA" w:rsidP="00652D26">
      <w:pPr>
        <w:pStyle w:val="fotos"/>
      </w:pPr>
    </w:p>
    <w:p w14:paraId="41FFE265" w14:textId="0F703729" w:rsidR="00652D26" w:rsidRDefault="00652D26" w:rsidP="00652D26">
      <w:r>
        <w:t>En “Archivos y carpetas”, le daremos a “Agregar archivos”.</w:t>
      </w:r>
    </w:p>
    <w:p w14:paraId="0F20E694" w14:textId="4D1678E0" w:rsidR="005568AA" w:rsidRDefault="005568AA" w:rsidP="00652D26">
      <w:pPr>
        <w:pStyle w:val="fotos"/>
      </w:pPr>
      <w:r w:rsidRPr="005568AA">
        <w:rPr>
          <w:noProof/>
        </w:rPr>
        <w:drawing>
          <wp:inline distT="0" distB="0" distL="0" distR="0" wp14:anchorId="6F238CC2" wp14:editId="56A9D9D4">
            <wp:extent cx="5400040" cy="15938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0190" w14:textId="5F00DEC2" w:rsidR="005568AA" w:rsidRDefault="005568AA" w:rsidP="00652D26">
      <w:pPr>
        <w:pStyle w:val="fotos"/>
      </w:pPr>
    </w:p>
    <w:p w14:paraId="3F6EA187" w14:textId="123784D9" w:rsidR="00652D26" w:rsidRDefault="00652D26">
      <w:pPr>
        <w:spacing w:line="259" w:lineRule="auto"/>
        <w:ind w:firstLine="0"/>
        <w:jc w:val="left"/>
        <w:rPr>
          <w:color w:val="FF0000"/>
          <w:sz w:val="2"/>
          <w:szCs w:val="2"/>
        </w:rPr>
      </w:pPr>
      <w:r>
        <w:br w:type="page"/>
      </w:r>
    </w:p>
    <w:p w14:paraId="76F03346" w14:textId="05383610" w:rsidR="00652D26" w:rsidRDefault="00652D26" w:rsidP="00652D26">
      <w:r>
        <w:lastRenderedPageBreak/>
        <w:t>Ahora elegiremos los archivos a subir y clickaremos sobre “</w:t>
      </w:r>
      <w:r w:rsidRPr="00652D26">
        <w:rPr>
          <w:u w:val="single"/>
        </w:rPr>
        <w:t>Cargar</w:t>
      </w:r>
      <w:r>
        <w:t>”.</w:t>
      </w:r>
    </w:p>
    <w:p w14:paraId="5C5B9E72" w14:textId="4DEEF176" w:rsidR="005568AA" w:rsidRDefault="005568AA" w:rsidP="00652D26">
      <w:pPr>
        <w:pStyle w:val="fotos"/>
      </w:pPr>
      <w:r w:rsidRPr="005568AA">
        <w:rPr>
          <w:noProof/>
        </w:rPr>
        <w:drawing>
          <wp:inline distT="0" distB="0" distL="0" distR="0" wp14:anchorId="5D43517A" wp14:editId="44316376">
            <wp:extent cx="5033176" cy="3937051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771" cy="39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0B70" w14:textId="77777777" w:rsidR="00E32DB1" w:rsidRDefault="00E32DB1" w:rsidP="00652D26">
      <w:pPr>
        <w:pStyle w:val="fotos"/>
      </w:pPr>
    </w:p>
    <w:p w14:paraId="11D711B6" w14:textId="21465332" w:rsidR="00652D26" w:rsidRDefault="00E32DB1" w:rsidP="00652D26">
      <w:r>
        <w:t>Cuando se empiecen a subir podremos ver el estado de la subida. En la foto de abajo podemos ver como los archivos se han subido ya.</w:t>
      </w:r>
    </w:p>
    <w:p w14:paraId="60F9DC07" w14:textId="47E7904E" w:rsidR="00652D26" w:rsidRDefault="00652D26" w:rsidP="00652D26">
      <w:pPr>
        <w:pStyle w:val="fotos"/>
      </w:pPr>
      <w:r w:rsidRPr="00652D26">
        <w:rPr>
          <w:noProof/>
        </w:rPr>
        <w:drawing>
          <wp:inline distT="0" distB="0" distL="0" distR="0" wp14:anchorId="16830B73" wp14:editId="0C0A40FD">
            <wp:extent cx="4997165" cy="356218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2762" cy="35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DB1">
        <w:t>ç</w:t>
      </w:r>
    </w:p>
    <w:p w14:paraId="7007F743" w14:textId="77350757" w:rsidR="00652D26" w:rsidRDefault="00E32DB1" w:rsidP="00E32DB1">
      <w:r>
        <w:lastRenderedPageBreak/>
        <w:t>Y si nos volvemos a meter en el bucket, podemos ver como todas las fotos están dentro de él.</w:t>
      </w:r>
    </w:p>
    <w:p w14:paraId="0AD08B24" w14:textId="2AF5EC3C" w:rsidR="00652D26" w:rsidRDefault="00652D26" w:rsidP="00652D26">
      <w:pPr>
        <w:pStyle w:val="fotos"/>
      </w:pPr>
      <w:r w:rsidRPr="00652D26">
        <w:rPr>
          <w:noProof/>
        </w:rPr>
        <w:drawing>
          <wp:inline distT="0" distB="0" distL="0" distR="0" wp14:anchorId="4D2D133E" wp14:editId="0DCD7D99">
            <wp:extent cx="5400040" cy="37738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778A" w14:textId="0A1AB663" w:rsidR="00E32DB1" w:rsidRDefault="00E32DB1">
      <w:pPr>
        <w:spacing w:line="259" w:lineRule="auto"/>
        <w:ind w:firstLine="0"/>
        <w:jc w:val="left"/>
        <w:rPr>
          <w:color w:val="FF0000"/>
          <w:sz w:val="2"/>
          <w:szCs w:val="2"/>
        </w:rPr>
      </w:pPr>
      <w:r>
        <w:br w:type="page"/>
      </w:r>
    </w:p>
    <w:p w14:paraId="3DD3B1DB" w14:textId="09FA54DA" w:rsidR="00E32DB1" w:rsidRDefault="00E32DB1" w:rsidP="00E32DB1">
      <w:pPr>
        <w:pStyle w:val="Ttulo1"/>
      </w:pPr>
      <w:bookmarkStart w:id="3" w:name="_Toc188546451"/>
      <w:r>
        <w:lastRenderedPageBreak/>
        <w:t>Crear bucket con más opciones y un vídeo</w:t>
      </w:r>
      <w:bookmarkEnd w:id="3"/>
    </w:p>
    <w:p w14:paraId="6395E5E4" w14:textId="72DEBBD1" w:rsidR="00F23EAB" w:rsidRDefault="00F23EAB" w:rsidP="00F23EAB">
      <w:r>
        <w:t>En esta actividad se pide crear un bucket con las siguientes especificaciones:</w:t>
      </w:r>
    </w:p>
    <w:p w14:paraId="65D83F67" w14:textId="021DCEE8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Nombre</w:t>
      </w:r>
      <w:r>
        <w:t>: videos</w:t>
      </w:r>
      <w:r w:rsidR="00C27007">
        <w:t xml:space="preserve"> (pondré “videoasa” porque no me deja poner el nombre especificado)</w:t>
      </w:r>
      <w:r>
        <w:t>.</w:t>
      </w:r>
    </w:p>
    <w:p w14:paraId="4043ACFE" w14:textId="30EAE0FA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Accesibilidad</w:t>
      </w:r>
      <w:r w:rsidRPr="00F23EAB">
        <w:t>:</w:t>
      </w:r>
      <w:r>
        <w:t xml:space="preserve"> público.</w:t>
      </w:r>
    </w:p>
    <w:p w14:paraId="3DC5B1B5" w14:textId="73548C41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Control de versiones</w:t>
      </w:r>
      <w:r w:rsidRPr="00F23EAB">
        <w:t>:</w:t>
      </w:r>
      <w:r>
        <w:t xml:space="preserve"> activado</w:t>
      </w:r>
    </w:p>
    <w:p w14:paraId="0D959D31" w14:textId="779ABF93" w:rsidR="00F23EAB" w:rsidRDefault="00F23EAB" w:rsidP="00F23EAB">
      <w:pPr>
        <w:pStyle w:val="Prrafodelista"/>
        <w:numPr>
          <w:ilvl w:val="0"/>
          <w:numId w:val="3"/>
        </w:numPr>
        <w:ind w:left="1276"/>
      </w:pPr>
      <w:r>
        <w:rPr>
          <w:b/>
          <w:bCs/>
        </w:rPr>
        <w:t>Contenido</w:t>
      </w:r>
      <w:r w:rsidRPr="00F23EAB">
        <w:t>:</w:t>
      </w:r>
      <w:r>
        <w:t xml:space="preserve"> video contenido en “video.zip” (proporcionado por el profesor.</w:t>
      </w:r>
    </w:p>
    <w:p w14:paraId="06B46C55" w14:textId="08696F95" w:rsidR="00F23EAB" w:rsidRDefault="00F23EAB" w:rsidP="00F23EAB"/>
    <w:p w14:paraId="4FEA4F84" w14:textId="280A06CD" w:rsidR="00F23EAB" w:rsidRDefault="00F23EAB" w:rsidP="00F23EAB">
      <w:pPr>
        <w:pStyle w:val="Ttulo2"/>
      </w:pPr>
      <w:bookmarkStart w:id="4" w:name="_Toc188546452"/>
      <w:r>
        <w:t>Crear bucket</w:t>
      </w:r>
      <w:r w:rsidR="00C27007">
        <w:t xml:space="preserve"> avanzado</w:t>
      </w:r>
      <w:bookmarkEnd w:id="4"/>
    </w:p>
    <w:p w14:paraId="53BD98B9" w14:textId="3676A786" w:rsidR="00F23EAB" w:rsidRPr="00F23EAB" w:rsidRDefault="00C27007" w:rsidP="00F23EAB">
      <w:r>
        <w:t>Empezaremos a crear el bucket al igual que en el punto “</w:t>
      </w:r>
      <w:r w:rsidRPr="00C27007">
        <w:rPr>
          <w:u w:val="single"/>
        </w:rPr>
        <w:t>1.1. Crear bucket básico</w:t>
      </w:r>
      <w:r>
        <w:t>”. En “</w:t>
      </w:r>
      <w:r w:rsidRPr="00C27007">
        <w:rPr>
          <w:u w:val="single"/>
        </w:rPr>
        <w:t>Nombre del bucket</w:t>
      </w:r>
      <w:r>
        <w:t>” pondremos el nombre del nuevo bucket.</w:t>
      </w:r>
    </w:p>
    <w:p w14:paraId="1AF67150" w14:textId="564F82DE" w:rsidR="00F23EAB" w:rsidRDefault="00F23EAB" w:rsidP="00F23EAB">
      <w:pPr>
        <w:pStyle w:val="fotos"/>
      </w:pPr>
      <w:r w:rsidRPr="00F23EAB">
        <w:rPr>
          <w:noProof/>
        </w:rPr>
        <w:drawing>
          <wp:inline distT="0" distB="0" distL="0" distR="0" wp14:anchorId="435C7004" wp14:editId="6DBB019C">
            <wp:extent cx="5400040" cy="22644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DB80" w14:textId="01057F26" w:rsidR="00F23EAB" w:rsidRDefault="00F23EAB" w:rsidP="00C27007"/>
    <w:p w14:paraId="4AEB8283" w14:textId="3841612F" w:rsidR="00C27007" w:rsidRDefault="00C27007" w:rsidP="00C27007">
      <w:r>
        <w:t>En “</w:t>
      </w:r>
      <w:r w:rsidRPr="00C27007">
        <w:rPr>
          <w:u w:val="single"/>
        </w:rPr>
        <w:t>Propiedad de objetos</w:t>
      </w:r>
      <w:r>
        <w:t>”, marcaremos la opción “</w:t>
      </w:r>
      <w:r w:rsidRPr="00C27007">
        <w:rPr>
          <w:u w:val="single"/>
        </w:rPr>
        <w:t>ACL habilitadas</w:t>
      </w:r>
      <w:r>
        <w:t>”.</w:t>
      </w:r>
    </w:p>
    <w:p w14:paraId="508621C9" w14:textId="3F3A29A2" w:rsidR="00F23EAB" w:rsidRDefault="00F23EAB" w:rsidP="00F23EAB">
      <w:pPr>
        <w:pStyle w:val="fotos"/>
      </w:pPr>
      <w:r w:rsidRPr="00F23EAB">
        <w:rPr>
          <w:noProof/>
        </w:rPr>
        <w:drawing>
          <wp:inline distT="0" distB="0" distL="0" distR="0" wp14:anchorId="0BF4F811" wp14:editId="37883E40">
            <wp:extent cx="5400040" cy="25609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FA0E" w14:textId="6F65CBBE" w:rsidR="00C27007" w:rsidRDefault="00C27007" w:rsidP="00C27007"/>
    <w:p w14:paraId="397C965D" w14:textId="7566EA20" w:rsidR="00F23EAB" w:rsidRPr="00C27007" w:rsidRDefault="00C27007" w:rsidP="00C27007">
      <w:r>
        <w:t>En “</w:t>
      </w:r>
      <w:r w:rsidRPr="00C27007">
        <w:rPr>
          <w:u w:val="single"/>
        </w:rPr>
        <w:t>Configuración de bloqueo de acceso público para este bucket</w:t>
      </w:r>
      <w:r>
        <w:t>”, desmarcaremos la casilla de “</w:t>
      </w:r>
      <w:r w:rsidRPr="00C27007">
        <w:rPr>
          <w:u w:val="single"/>
        </w:rPr>
        <w:t>Bloquear todo el acceso público</w:t>
      </w:r>
      <w:r>
        <w:t>”. Nos aparecerá un nuevo cuadro abajo con una casilla que debemos de marcar para confirmar que nuestro bucket y su contenido sean públicos.</w:t>
      </w:r>
    </w:p>
    <w:p w14:paraId="6A35F2CF" w14:textId="73BD2278" w:rsidR="00F23EAB" w:rsidRDefault="00F23EAB" w:rsidP="00F23EAB">
      <w:pPr>
        <w:pStyle w:val="fotos"/>
      </w:pPr>
      <w:r w:rsidRPr="00F23EAB">
        <w:rPr>
          <w:noProof/>
        </w:rPr>
        <w:drawing>
          <wp:inline distT="0" distB="0" distL="0" distR="0" wp14:anchorId="45186738" wp14:editId="44906D47">
            <wp:extent cx="5400040" cy="31165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A40" w14:textId="4FB460F3" w:rsidR="00F23EAB" w:rsidRDefault="00F23EAB" w:rsidP="00F23EAB">
      <w:pPr>
        <w:pStyle w:val="fotos"/>
        <w:jc w:val="both"/>
      </w:pPr>
    </w:p>
    <w:p w14:paraId="55F8331A" w14:textId="4CBC0D4B" w:rsidR="00F23EAB" w:rsidRDefault="00C27007" w:rsidP="00C27007">
      <w:pPr>
        <w:pStyle w:val="Ttulo2"/>
      </w:pPr>
      <w:bookmarkStart w:id="5" w:name="_Toc188546453"/>
      <w:r>
        <w:t>Subir vídeo al bucket</w:t>
      </w:r>
      <w:bookmarkEnd w:id="5"/>
    </w:p>
    <w:p w14:paraId="6556DE3F" w14:textId="221FA204" w:rsidR="00C27007" w:rsidRPr="00C27007" w:rsidRDefault="00C27007" w:rsidP="00C27007">
      <w:r>
        <w:t>Ahora, al igual que en el punto “2.1. Subir fotos al bucket”, subiremos el contenido deseado al bucket.</w:t>
      </w:r>
    </w:p>
    <w:p w14:paraId="37B7C890" w14:textId="55335253" w:rsidR="00F23EAB" w:rsidRDefault="00F23EAB" w:rsidP="00F23EAB">
      <w:pPr>
        <w:pStyle w:val="fotos"/>
        <w:jc w:val="both"/>
      </w:pPr>
      <w:r w:rsidRPr="00F23EAB">
        <w:rPr>
          <w:noProof/>
        </w:rPr>
        <w:drawing>
          <wp:inline distT="0" distB="0" distL="0" distR="0" wp14:anchorId="2EC8B015" wp14:editId="79E1597F">
            <wp:extent cx="5400040" cy="28028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74A" w14:textId="32972BCD" w:rsidR="00F23EAB" w:rsidRDefault="00F23EAB" w:rsidP="00F23EAB">
      <w:pPr>
        <w:pStyle w:val="fotos"/>
        <w:jc w:val="both"/>
      </w:pPr>
    </w:p>
    <w:p w14:paraId="6C7821B9" w14:textId="57B2B6A2" w:rsidR="00C27007" w:rsidRDefault="00C27007" w:rsidP="00F23EAB">
      <w:pPr>
        <w:pStyle w:val="fotos"/>
        <w:jc w:val="both"/>
      </w:pPr>
    </w:p>
    <w:p w14:paraId="56299830" w14:textId="2DE69BCF" w:rsidR="00C27007" w:rsidRDefault="00C27007" w:rsidP="00C27007">
      <w:r>
        <w:t>Cuando hayamos subido el contenido, podremos ver como está en el bucket.</w:t>
      </w:r>
    </w:p>
    <w:p w14:paraId="5EF67F09" w14:textId="146549E3" w:rsidR="008F1B4E" w:rsidRDefault="00F23EAB" w:rsidP="00F23EAB">
      <w:pPr>
        <w:pStyle w:val="fotos"/>
        <w:jc w:val="both"/>
      </w:pPr>
      <w:r w:rsidRPr="00F23EAB">
        <w:rPr>
          <w:noProof/>
        </w:rPr>
        <w:drawing>
          <wp:inline distT="0" distB="0" distL="0" distR="0" wp14:anchorId="02EE621F" wp14:editId="50719688">
            <wp:extent cx="5400040" cy="2333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3A3F" w14:textId="77777777" w:rsidR="008F1B4E" w:rsidRDefault="008F1B4E">
      <w:pPr>
        <w:spacing w:line="259" w:lineRule="auto"/>
        <w:ind w:firstLine="0"/>
        <w:jc w:val="left"/>
        <w:rPr>
          <w:color w:val="FF0000"/>
          <w:sz w:val="2"/>
          <w:szCs w:val="2"/>
        </w:rPr>
      </w:pPr>
      <w:r>
        <w:br w:type="page"/>
      </w:r>
    </w:p>
    <w:p w14:paraId="0BFD6DAD" w14:textId="5315DF54" w:rsidR="00F23EAB" w:rsidRDefault="008F1B4E" w:rsidP="008F1B4E">
      <w:pPr>
        <w:pStyle w:val="Ttulo1"/>
      </w:pPr>
      <w:r>
        <w:lastRenderedPageBreak/>
        <w:t>Bucket con</w:t>
      </w:r>
      <w:r w:rsidR="00796264">
        <w:t xml:space="preserve"> accesible con</w:t>
      </w:r>
      <w:r>
        <w:t xml:space="preserve"> web estática</w:t>
      </w:r>
    </w:p>
    <w:p w14:paraId="7A71C305" w14:textId="1A6DEDF0" w:rsidR="008F1B4E" w:rsidRDefault="008F1B4E" w:rsidP="008F1B4E">
      <w:r>
        <w:t xml:space="preserve">En esta actividad se pide crear otro bucket público llamado “web-estatica”, que contendrá una web proporcionada por el profesor, y los archivos </w:t>
      </w:r>
      <w:r w:rsidR="00796264">
        <w:t>subidos en los buckets anteriores.</w:t>
      </w:r>
    </w:p>
    <w:p w14:paraId="064DDC05" w14:textId="73FE5865" w:rsidR="00796264" w:rsidRDefault="00796264" w:rsidP="008F1B4E"/>
    <w:p w14:paraId="7F921DD0" w14:textId="37C4F3C2" w:rsidR="00796264" w:rsidRDefault="00796264" w:rsidP="00796264">
      <w:pPr>
        <w:pStyle w:val="Ttulo2"/>
      </w:pPr>
      <w:r>
        <w:t>Crear bucket público y subir archivos</w:t>
      </w:r>
    </w:p>
    <w:p w14:paraId="1EAD8D31" w14:textId="2788125A" w:rsidR="00796264" w:rsidRDefault="00796264" w:rsidP="00796264">
      <w:pPr>
        <w:pStyle w:val="fotos"/>
      </w:pPr>
      <w:r w:rsidRPr="00796264">
        <w:drawing>
          <wp:inline distT="0" distB="0" distL="0" distR="0" wp14:anchorId="2A34E16F" wp14:editId="5992477A">
            <wp:extent cx="5400040" cy="193802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4EA8" w14:textId="2CF68363" w:rsidR="00796264" w:rsidRDefault="00796264" w:rsidP="00796264">
      <w:pPr>
        <w:pStyle w:val="fotos"/>
        <w:jc w:val="both"/>
      </w:pPr>
    </w:p>
    <w:p w14:paraId="081B264A" w14:textId="149896A3" w:rsidR="00796264" w:rsidRDefault="00796264" w:rsidP="00796264">
      <w:pPr>
        <w:pStyle w:val="fotos"/>
        <w:jc w:val="both"/>
      </w:pPr>
    </w:p>
    <w:p w14:paraId="0F896B15" w14:textId="6B31E546" w:rsidR="00796264" w:rsidRDefault="00796264" w:rsidP="00796264">
      <w:pPr>
        <w:pStyle w:val="fotos"/>
        <w:jc w:val="both"/>
      </w:pPr>
      <w:r w:rsidRPr="00796264">
        <w:drawing>
          <wp:inline distT="0" distB="0" distL="0" distR="0" wp14:anchorId="5CDC1D6E" wp14:editId="0EEC7CCC">
            <wp:extent cx="5400040" cy="25952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9A19" w14:textId="481745F2" w:rsidR="00796264" w:rsidRDefault="00796264" w:rsidP="00796264">
      <w:pPr>
        <w:pStyle w:val="fotos"/>
        <w:jc w:val="both"/>
      </w:pPr>
    </w:p>
    <w:p w14:paraId="3FE32443" w14:textId="07F305E5" w:rsidR="00796264" w:rsidRDefault="00796264" w:rsidP="00796264">
      <w:pPr>
        <w:pStyle w:val="fotos"/>
        <w:jc w:val="both"/>
      </w:pPr>
    </w:p>
    <w:p w14:paraId="1135D6B8" w14:textId="66960C5E" w:rsidR="00796264" w:rsidRDefault="00796264" w:rsidP="00796264">
      <w:pPr>
        <w:pStyle w:val="fotos"/>
        <w:jc w:val="both"/>
      </w:pPr>
      <w:r w:rsidRPr="00796264">
        <w:lastRenderedPageBreak/>
        <w:drawing>
          <wp:inline distT="0" distB="0" distL="0" distR="0" wp14:anchorId="7229C9B7" wp14:editId="0E156A27">
            <wp:extent cx="5400040" cy="17246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66D0" w14:textId="64A75159" w:rsidR="00796264" w:rsidRDefault="00796264" w:rsidP="00796264">
      <w:pPr>
        <w:pStyle w:val="fotos"/>
        <w:jc w:val="both"/>
      </w:pPr>
    </w:p>
    <w:p w14:paraId="01E8AABD" w14:textId="55EABB3F" w:rsidR="00796264" w:rsidRDefault="00796264" w:rsidP="00796264">
      <w:pPr>
        <w:pStyle w:val="fotos"/>
        <w:jc w:val="both"/>
      </w:pPr>
    </w:p>
    <w:p w14:paraId="291E4EA3" w14:textId="3F572E3E" w:rsidR="00796264" w:rsidRDefault="00796264" w:rsidP="00796264">
      <w:pPr>
        <w:pStyle w:val="Ttulo2"/>
      </w:pPr>
      <w:r>
        <w:t>Asignar permisos para hacer el bucket accesible</w:t>
      </w:r>
    </w:p>
    <w:p w14:paraId="0E95E7EE" w14:textId="48642F1E" w:rsidR="00796264" w:rsidRDefault="00796264" w:rsidP="00796264">
      <w:pPr>
        <w:pStyle w:val="fotos"/>
      </w:pPr>
      <w:r w:rsidRPr="00796264">
        <w:drawing>
          <wp:inline distT="0" distB="0" distL="0" distR="0" wp14:anchorId="7E1A9E14" wp14:editId="68A6219B">
            <wp:extent cx="5400040" cy="21799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7CBF" w14:textId="4C3447D6" w:rsidR="00796264" w:rsidRDefault="00796264" w:rsidP="00796264">
      <w:pPr>
        <w:pStyle w:val="fotos"/>
      </w:pPr>
    </w:p>
    <w:p w14:paraId="0CB4B29D" w14:textId="0B34EAA9" w:rsidR="00796264" w:rsidRDefault="00796264" w:rsidP="00796264">
      <w:pPr>
        <w:pStyle w:val="fotos"/>
      </w:pPr>
    </w:p>
    <w:p w14:paraId="081AFCA9" w14:textId="60843821" w:rsidR="00796264" w:rsidRDefault="007F6CAB" w:rsidP="00796264">
      <w:pPr>
        <w:pStyle w:val="fotos"/>
      </w:pPr>
      <w:r w:rsidRPr="007F6CAB">
        <w:drawing>
          <wp:inline distT="0" distB="0" distL="0" distR="0" wp14:anchorId="4B6A3CEE" wp14:editId="575FAF63">
            <wp:extent cx="5400040" cy="9994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8B69" w14:textId="06171BBB" w:rsidR="007F6CAB" w:rsidRDefault="007F6CAB" w:rsidP="00796264">
      <w:pPr>
        <w:pStyle w:val="fotos"/>
      </w:pPr>
    </w:p>
    <w:p w14:paraId="3F8F8D94" w14:textId="01374CE6" w:rsidR="007F6CAB" w:rsidRDefault="007F6CAB" w:rsidP="00796264">
      <w:pPr>
        <w:pStyle w:val="fotos"/>
      </w:pPr>
    </w:p>
    <w:p w14:paraId="418DB6C5" w14:textId="56A44F82" w:rsidR="007F6CAB" w:rsidRDefault="007F6CAB" w:rsidP="00796264">
      <w:pPr>
        <w:pStyle w:val="fotos"/>
      </w:pPr>
      <w:r w:rsidRPr="007F6CAB">
        <w:drawing>
          <wp:inline distT="0" distB="0" distL="0" distR="0" wp14:anchorId="788B225D" wp14:editId="21826FFD">
            <wp:extent cx="5400040" cy="9169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1471" w14:textId="0A662137" w:rsidR="007F6CAB" w:rsidRDefault="007F6CAB" w:rsidP="00796264">
      <w:pPr>
        <w:pStyle w:val="fotos"/>
      </w:pPr>
    </w:p>
    <w:p w14:paraId="0B1500AB" w14:textId="3FC750C0" w:rsidR="007F6CAB" w:rsidRDefault="007F6CAB" w:rsidP="00796264">
      <w:pPr>
        <w:pStyle w:val="fotos"/>
      </w:pPr>
    </w:p>
    <w:p w14:paraId="5C71AB2B" w14:textId="5AEC25AB" w:rsidR="007F6CAB" w:rsidRDefault="007F6CAB" w:rsidP="00796264">
      <w:pPr>
        <w:pStyle w:val="fotos"/>
      </w:pPr>
      <w:r w:rsidRPr="007F6CAB">
        <w:lastRenderedPageBreak/>
        <w:drawing>
          <wp:inline distT="0" distB="0" distL="0" distR="0" wp14:anchorId="24BCCF1E" wp14:editId="5891580F">
            <wp:extent cx="5400040" cy="34588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F261" w14:textId="5D8D6510" w:rsidR="007F6CAB" w:rsidRDefault="007F6CAB" w:rsidP="00796264">
      <w:pPr>
        <w:pStyle w:val="fotos"/>
      </w:pPr>
    </w:p>
    <w:p w14:paraId="146B027D" w14:textId="684B298F" w:rsidR="007F6CAB" w:rsidRDefault="007F6CAB" w:rsidP="00796264">
      <w:pPr>
        <w:pStyle w:val="fotos"/>
      </w:pPr>
    </w:p>
    <w:p w14:paraId="26863CFA" w14:textId="7A12F666" w:rsidR="007F6CAB" w:rsidRDefault="007F6CAB" w:rsidP="00796264">
      <w:pPr>
        <w:pStyle w:val="fotos"/>
      </w:pPr>
      <w:r w:rsidRPr="007F6CAB">
        <w:drawing>
          <wp:inline distT="0" distB="0" distL="0" distR="0" wp14:anchorId="67DCAA12" wp14:editId="48943DC8">
            <wp:extent cx="5400040" cy="12249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19A" w14:textId="4C60E859" w:rsidR="007F6CAB" w:rsidRDefault="007F6CAB" w:rsidP="00796264">
      <w:pPr>
        <w:pStyle w:val="fotos"/>
      </w:pPr>
    </w:p>
    <w:p w14:paraId="3CBE6BE2" w14:textId="703D96DD" w:rsidR="007F6CAB" w:rsidRDefault="007F6CAB" w:rsidP="00796264">
      <w:pPr>
        <w:pStyle w:val="fotos"/>
      </w:pPr>
    </w:p>
    <w:p w14:paraId="05D18D5B" w14:textId="71746997" w:rsidR="007F6CAB" w:rsidRDefault="007F6CAB" w:rsidP="00796264">
      <w:pPr>
        <w:pStyle w:val="fotos"/>
      </w:pPr>
      <w:r w:rsidRPr="007F6CAB">
        <w:lastRenderedPageBreak/>
        <w:drawing>
          <wp:inline distT="0" distB="0" distL="0" distR="0" wp14:anchorId="336E837A" wp14:editId="6C115EF2">
            <wp:extent cx="5400040" cy="280352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37A" w14:textId="2AF4B6A3" w:rsidR="007F6CAB" w:rsidRDefault="007F6CAB" w:rsidP="00796264">
      <w:pPr>
        <w:pStyle w:val="fotos"/>
      </w:pPr>
    </w:p>
    <w:p w14:paraId="090F5B77" w14:textId="5B187904" w:rsidR="007F6CAB" w:rsidRDefault="007F6CAB" w:rsidP="007F6CAB">
      <w:r>
        <w:t>Ahora debemos de copiar la política en el recuadro de “Política”, y bajar hasta el final y clickar sobre “Guardar cambios”.</w:t>
      </w:r>
    </w:p>
    <w:p w14:paraId="58C348DC" w14:textId="68B17AE5" w:rsidR="007F6CAB" w:rsidRDefault="007F6CAB" w:rsidP="00796264">
      <w:pPr>
        <w:pStyle w:val="fotos"/>
      </w:pPr>
      <w:r w:rsidRPr="007F6CAB">
        <w:drawing>
          <wp:inline distT="0" distB="0" distL="0" distR="0" wp14:anchorId="65D6EFC3" wp14:editId="3C87B558">
            <wp:extent cx="5400040" cy="16998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9F92" w14:textId="77777777" w:rsidR="007F6CAB" w:rsidRDefault="007F6CAB">
      <w:pPr>
        <w:spacing w:line="259" w:lineRule="auto"/>
        <w:ind w:firstLine="0"/>
        <w:jc w:val="left"/>
        <w:rPr>
          <w:color w:val="FF0000"/>
          <w:sz w:val="2"/>
          <w:szCs w:val="2"/>
        </w:rPr>
      </w:pPr>
      <w:r>
        <w:br w:type="page"/>
      </w:r>
    </w:p>
    <w:p w14:paraId="5047AC80" w14:textId="0C9B4D72" w:rsidR="007F6CAB" w:rsidRDefault="007F6CAB" w:rsidP="007F6CAB">
      <w:pPr>
        <w:pStyle w:val="Ttulo1"/>
      </w:pPr>
      <w:r>
        <w:lastRenderedPageBreak/>
        <w:t>Configurar bucket para mostrar página web</w:t>
      </w:r>
    </w:p>
    <w:p w14:paraId="3CF6CD8B" w14:textId="22EE5404" w:rsidR="0049044F" w:rsidRDefault="0049044F" w:rsidP="0049044F">
      <w:pPr>
        <w:pStyle w:val="fotos"/>
      </w:pPr>
      <w:r w:rsidRPr="0049044F">
        <w:drawing>
          <wp:inline distT="0" distB="0" distL="0" distR="0" wp14:anchorId="71DB1B0F" wp14:editId="6D3EF29D">
            <wp:extent cx="5400040" cy="10782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F558" w14:textId="7E936034" w:rsidR="0049044F" w:rsidRDefault="0049044F" w:rsidP="0049044F">
      <w:pPr>
        <w:pStyle w:val="fotos"/>
      </w:pPr>
    </w:p>
    <w:p w14:paraId="76DE97E9" w14:textId="5476AA92" w:rsidR="0049044F" w:rsidRDefault="0049044F" w:rsidP="0049044F">
      <w:pPr>
        <w:pStyle w:val="fotos"/>
      </w:pPr>
    </w:p>
    <w:p w14:paraId="677A96A7" w14:textId="5A15A3FD" w:rsidR="0049044F" w:rsidRDefault="0049044F" w:rsidP="0049044F">
      <w:pPr>
        <w:pStyle w:val="fotos"/>
      </w:pPr>
      <w:r w:rsidRPr="0049044F">
        <w:drawing>
          <wp:inline distT="0" distB="0" distL="0" distR="0" wp14:anchorId="0B08CA83" wp14:editId="45549CF1">
            <wp:extent cx="5400040" cy="944245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03F8" w14:textId="5C8BBFE8" w:rsidR="0049044F" w:rsidRDefault="0049044F" w:rsidP="0049044F">
      <w:pPr>
        <w:pStyle w:val="fotos"/>
      </w:pPr>
    </w:p>
    <w:p w14:paraId="784E1E1D" w14:textId="09B84ED4" w:rsidR="0049044F" w:rsidRDefault="0049044F" w:rsidP="0049044F">
      <w:r>
        <w:t>Guardar cambios</w:t>
      </w:r>
    </w:p>
    <w:p w14:paraId="077A64FB" w14:textId="323AF854" w:rsidR="0049044F" w:rsidRDefault="0049044F" w:rsidP="0049044F">
      <w:pPr>
        <w:pStyle w:val="fotos"/>
      </w:pPr>
      <w:r w:rsidRPr="0049044F">
        <w:drawing>
          <wp:inline distT="0" distB="0" distL="0" distR="0" wp14:anchorId="1B557D1E" wp14:editId="39A70CA4">
            <wp:extent cx="5400040" cy="213233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C570" w14:textId="749CE322" w:rsidR="0049044F" w:rsidRDefault="0049044F" w:rsidP="0049044F">
      <w:pPr>
        <w:pStyle w:val="fotos"/>
      </w:pPr>
    </w:p>
    <w:p w14:paraId="41C27C39" w14:textId="5D246DB3" w:rsidR="0049044F" w:rsidRDefault="0049044F" w:rsidP="0049044F">
      <w:pPr>
        <w:pStyle w:val="fotos"/>
      </w:pPr>
    </w:p>
    <w:p w14:paraId="59914172" w14:textId="77777777" w:rsidR="0049044F" w:rsidRPr="0049044F" w:rsidRDefault="0049044F" w:rsidP="0049044F">
      <w:pPr>
        <w:pStyle w:val="fotos"/>
      </w:pPr>
    </w:p>
    <w:sectPr w:rsidR="0049044F" w:rsidRPr="0049044F" w:rsidSect="00212434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1F2B1" w14:textId="77777777" w:rsidR="00364E17" w:rsidRDefault="00364E17" w:rsidP="00652D26">
      <w:r>
        <w:separator/>
      </w:r>
    </w:p>
    <w:p w14:paraId="5DB86C61" w14:textId="77777777" w:rsidR="00364E17" w:rsidRDefault="00364E17" w:rsidP="00652D26"/>
  </w:endnote>
  <w:endnote w:type="continuationSeparator" w:id="0">
    <w:p w14:paraId="5AD25F2C" w14:textId="77777777" w:rsidR="00364E17" w:rsidRDefault="00364E17" w:rsidP="00652D26">
      <w:r>
        <w:continuationSeparator/>
      </w:r>
    </w:p>
    <w:p w14:paraId="5399FAF7" w14:textId="77777777" w:rsidR="00364E17" w:rsidRDefault="00364E17" w:rsidP="00652D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2085D" w14:textId="146BA7A1" w:rsidR="00632645" w:rsidRPr="00652D26" w:rsidRDefault="00212434" w:rsidP="00652D26">
    <w:pPr>
      <w:pStyle w:val="Piedepgina"/>
      <w:ind w:firstLine="0"/>
      <w:jc w:val="center"/>
      <w:rPr>
        <w:color w:val="808080" w:themeColor="background1" w:themeShade="80"/>
      </w:rPr>
    </w:pPr>
    <w:r w:rsidRPr="00652D26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-1556770465"/>
        <w:docPartObj>
          <w:docPartGallery w:val="Page Numbers (Bottom of Page)"/>
          <w:docPartUnique/>
        </w:docPartObj>
      </w:sdtPr>
      <w:sdtEndPr/>
      <w:sdtContent>
        <w:r w:rsidRPr="00652D26">
          <w:rPr>
            <w:color w:val="808080" w:themeColor="background1" w:themeShade="80"/>
          </w:rPr>
          <w:fldChar w:fldCharType="begin"/>
        </w:r>
        <w:r w:rsidRPr="00652D26">
          <w:rPr>
            <w:color w:val="808080" w:themeColor="background1" w:themeShade="80"/>
          </w:rPr>
          <w:instrText>PAGE   \* MERGEFORMAT</w:instrText>
        </w:r>
        <w:r w:rsidRPr="00652D26">
          <w:rPr>
            <w:color w:val="808080" w:themeColor="background1" w:themeShade="80"/>
          </w:rPr>
          <w:fldChar w:fldCharType="separate"/>
        </w:r>
        <w:r w:rsidRPr="00652D26">
          <w:rPr>
            <w:color w:val="808080" w:themeColor="background1" w:themeShade="80"/>
          </w:rPr>
          <w:t>2</w:t>
        </w:r>
        <w:r w:rsidRPr="00652D26">
          <w:rPr>
            <w:color w:val="808080" w:themeColor="background1" w:themeShade="80"/>
          </w:rPr>
          <w:fldChar w:fldCharType="end"/>
        </w:r>
        <w:r w:rsidRPr="00652D26">
          <w:rPr>
            <w:color w:val="808080" w:themeColor="background1" w:themeShade="80"/>
          </w:rPr>
          <w:t>-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F5478" w14:textId="0895BDE8" w:rsidR="00212434" w:rsidRPr="00652D26" w:rsidRDefault="00652D26" w:rsidP="00652D26">
    <w:pPr>
      <w:pStyle w:val="Piedepgina"/>
      <w:ind w:firstLine="0"/>
      <w:jc w:val="center"/>
      <w:rPr>
        <w:color w:val="808080" w:themeColor="background1" w:themeShade="80"/>
      </w:rPr>
    </w:pPr>
    <w:r w:rsidRPr="00652D26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388081164"/>
        <w:docPartObj>
          <w:docPartGallery w:val="Page Numbers (Bottom of Page)"/>
          <w:docPartUnique/>
        </w:docPartObj>
      </w:sdtPr>
      <w:sdtEndPr/>
      <w:sdtContent>
        <w:r w:rsidR="00212434" w:rsidRPr="00652D26">
          <w:rPr>
            <w:color w:val="808080" w:themeColor="background1" w:themeShade="80"/>
          </w:rPr>
          <w:fldChar w:fldCharType="begin"/>
        </w:r>
        <w:r w:rsidR="00212434" w:rsidRPr="00652D26">
          <w:rPr>
            <w:color w:val="808080" w:themeColor="background1" w:themeShade="80"/>
          </w:rPr>
          <w:instrText>PAGE   \* MERGEFORMAT</w:instrText>
        </w:r>
        <w:r w:rsidR="00212434" w:rsidRPr="00652D26">
          <w:rPr>
            <w:color w:val="808080" w:themeColor="background1" w:themeShade="80"/>
          </w:rPr>
          <w:fldChar w:fldCharType="separate"/>
        </w:r>
        <w:r w:rsidR="00212434" w:rsidRPr="00652D26">
          <w:rPr>
            <w:color w:val="808080" w:themeColor="background1" w:themeShade="80"/>
          </w:rPr>
          <w:t>2</w:t>
        </w:r>
        <w:r w:rsidR="00212434" w:rsidRPr="00652D26">
          <w:rPr>
            <w:color w:val="808080" w:themeColor="background1" w:themeShade="80"/>
          </w:rPr>
          <w:fldChar w:fldCharType="end"/>
        </w:r>
        <w:r w:rsidR="00212434" w:rsidRPr="00652D26">
          <w:rPr>
            <w:color w:val="808080" w:themeColor="background1" w:themeShade="80"/>
          </w:rPr>
          <w:t>-</w:t>
        </w:r>
      </w:sdtContent>
    </w:sdt>
  </w:p>
  <w:p w14:paraId="485E42EA" w14:textId="77777777" w:rsidR="00632645" w:rsidRDefault="00632645" w:rsidP="00652D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373EA" w14:textId="77777777" w:rsidR="00364E17" w:rsidRDefault="00364E17" w:rsidP="00652D26">
      <w:r>
        <w:separator/>
      </w:r>
    </w:p>
    <w:p w14:paraId="22E2A51C" w14:textId="77777777" w:rsidR="00364E17" w:rsidRDefault="00364E17" w:rsidP="00652D26"/>
  </w:footnote>
  <w:footnote w:type="continuationSeparator" w:id="0">
    <w:p w14:paraId="4A4413D7" w14:textId="77777777" w:rsidR="00364E17" w:rsidRDefault="00364E17" w:rsidP="00652D26">
      <w:r>
        <w:continuationSeparator/>
      </w:r>
    </w:p>
    <w:p w14:paraId="30B9FA72" w14:textId="77777777" w:rsidR="00364E17" w:rsidRDefault="00364E17" w:rsidP="00652D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777D5" w14:textId="77777777" w:rsidR="00212434" w:rsidRPr="00652D26" w:rsidRDefault="00212434" w:rsidP="00652D26">
    <w:pPr>
      <w:pStyle w:val="Encabezado"/>
      <w:ind w:firstLine="0"/>
      <w:rPr>
        <w:i/>
        <w:iCs/>
        <w:color w:val="808080" w:themeColor="background1" w:themeShade="80"/>
        <w:sz w:val="22"/>
        <w:szCs w:val="22"/>
      </w:rPr>
    </w:pPr>
    <w:r w:rsidRPr="00652D26">
      <w:rPr>
        <w:i/>
        <w:iCs/>
        <w:color w:val="808080" w:themeColor="background1" w:themeShade="80"/>
        <w:sz w:val="22"/>
        <w:szCs w:val="22"/>
      </w:rPr>
      <w:t>Asignatura</w:t>
    </w:r>
    <w:r w:rsidRPr="00652D26">
      <w:rPr>
        <w:i/>
        <w:iCs/>
        <w:color w:val="808080" w:themeColor="background1" w:themeShade="80"/>
        <w:sz w:val="22"/>
        <w:szCs w:val="22"/>
      </w:rPr>
      <w:tab/>
    </w:r>
    <w:r w:rsidRPr="00652D26">
      <w:rPr>
        <w:i/>
        <w:iCs/>
        <w:color w:val="808080" w:themeColor="background1" w:themeShade="80"/>
        <w:sz w:val="22"/>
        <w:szCs w:val="22"/>
      </w:rPr>
      <w:tab/>
      <w:t>Antonio Salces Alcaraz (1º DAM)</w:t>
    </w:r>
  </w:p>
  <w:p w14:paraId="01ADC4FA" w14:textId="77777777" w:rsidR="00632645" w:rsidRDefault="00632645" w:rsidP="00652D2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9A730" w14:textId="77777777" w:rsidR="00212434" w:rsidRPr="00652D26" w:rsidRDefault="00212434" w:rsidP="00652D26">
    <w:pPr>
      <w:pStyle w:val="Encabezado"/>
      <w:ind w:firstLine="0"/>
      <w:rPr>
        <w:i/>
        <w:iCs/>
      </w:rPr>
    </w:pPr>
    <w:r w:rsidRPr="00652D26">
      <w:rPr>
        <w:i/>
        <w:iCs/>
        <w:color w:val="808080" w:themeColor="background1" w:themeShade="80"/>
        <w:sz w:val="22"/>
        <w:szCs w:val="22"/>
      </w:rPr>
      <w:t>Asignatura</w:t>
    </w:r>
    <w:r w:rsidRPr="00652D26">
      <w:rPr>
        <w:i/>
        <w:iCs/>
        <w:color w:val="808080" w:themeColor="background1" w:themeShade="80"/>
        <w:sz w:val="22"/>
        <w:szCs w:val="22"/>
      </w:rPr>
      <w:tab/>
    </w:r>
    <w:r w:rsidRPr="00652D26">
      <w:rPr>
        <w:i/>
        <w:iCs/>
        <w:color w:val="808080" w:themeColor="background1" w:themeShade="80"/>
        <w:sz w:val="22"/>
        <w:szCs w:val="22"/>
      </w:rPr>
      <w:tab/>
      <w:t>Antonio Salces Alcaraz (1º DAM)</w:t>
    </w:r>
  </w:p>
  <w:p w14:paraId="717B1DE2" w14:textId="77777777" w:rsidR="00632645" w:rsidRDefault="00632645" w:rsidP="00652D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A4DD7"/>
    <w:multiLevelType w:val="hybridMultilevel"/>
    <w:tmpl w:val="6F36FE9A"/>
    <w:lvl w:ilvl="0" w:tplc="A1B8BF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40448FF"/>
    <w:multiLevelType w:val="hybridMultilevel"/>
    <w:tmpl w:val="693EF88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8DD3A42"/>
    <w:multiLevelType w:val="multilevel"/>
    <w:tmpl w:val="D66C9974"/>
    <w:lvl w:ilvl="0">
      <w:start w:val="1"/>
      <w:numFmt w:val="decimal"/>
      <w:pStyle w:val="Ttulo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CE"/>
    <w:rsid w:val="00212434"/>
    <w:rsid w:val="00224E93"/>
    <w:rsid w:val="003637CE"/>
    <w:rsid w:val="00364E17"/>
    <w:rsid w:val="00417D9C"/>
    <w:rsid w:val="0049044F"/>
    <w:rsid w:val="00542F08"/>
    <w:rsid w:val="005568AA"/>
    <w:rsid w:val="005B1121"/>
    <w:rsid w:val="00632645"/>
    <w:rsid w:val="00652D26"/>
    <w:rsid w:val="00796264"/>
    <w:rsid w:val="007B4E3A"/>
    <w:rsid w:val="007F6CAB"/>
    <w:rsid w:val="008F1B4E"/>
    <w:rsid w:val="00AC1ABD"/>
    <w:rsid w:val="00C27007"/>
    <w:rsid w:val="00E32DB1"/>
    <w:rsid w:val="00F23EAB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E549F"/>
  <w15:chartTrackingRefBased/>
  <w15:docId w15:val="{2127B375-6C9B-4C22-9A59-BA96B931B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D26"/>
    <w:pPr>
      <w:spacing w:line="278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1243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243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243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243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2434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12434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1243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24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434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434"/>
    <w:rPr>
      <w:sz w:val="24"/>
      <w:szCs w:val="24"/>
    </w:rPr>
  </w:style>
  <w:style w:type="paragraph" w:customStyle="1" w:styleId="fotos">
    <w:name w:val="fotos"/>
    <w:basedOn w:val="Normal"/>
    <w:link w:val="fotosCar"/>
    <w:qFormat/>
    <w:rsid w:val="003637CE"/>
    <w:pPr>
      <w:spacing w:after="360"/>
      <w:ind w:firstLine="0"/>
      <w:jc w:val="center"/>
    </w:pPr>
    <w:rPr>
      <w:color w:val="FF0000"/>
      <w:sz w:val="2"/>
      <w:szCs w:val="2"/>
    </w:rPr>
  </w:style>
  <w:style w:type="character" w:styleId="Hipervnculo">
    <w:name w:val="Hyperlink"/>
    <w:basedOn w:val="Fuentedeprrafopredeter"/>
    <w:uiPriority w:val="99"/>
    <w:unhideWhenUsed/>
    <w:rsid w:val="00E32DB1"/>
    <w:rPr>
      <w:color w:val="0563C1" w:themeColor="hyperlink"/>
      <w:u w:val="single"/>
    </w:rPr>
  </w:style>
  <w:style w:type="character" w:customStyle="1" w:styleId="fotosCar">
    <w:name w:val="fotos Car"/>
    <w:basedOn w:val="Fuentedeprrafopredeter"/>
    <w:link w:val="fotos"/>
    <w:rsid w:val="003637CE"/>
    <w:rPr>
      <w:color w:val="FF0000"/>
      <w:sz w:val="2"/>
      <w:szCs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n\Documents\1DAM\Plantilla%20Wo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77E91DDA3542FFAC54407DE9FC95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E8148-6BF7-41F5-9249-043D67C3DC42}"/>
      </w:docPartPr>
      <w:docPartBody>
        <w:p w:rsidR="00EF518A" w:rsidRDefault="00A522B5">
          <w:pPr>
            <w:pStyle w:val="1C77E91DDA3542FFAC54407DE9FC956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ED01221DEFB84E54882EEED2795652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00A22-421A-4A2B-911F-1895D1BBC0C1}"/>
      </w:docPartPr>
      <w:docPartBody>
        <w:p w:rsidR="00EF518A" w:rsidRDefault="00A522B5">
          <w:pPr>
            <w:pStyle w:val="ED01221DEFB84E54882EEED27956525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2B5"/>
    <w:rsid w:val="006F7BCD"/>
    <w:rsid w:val="00A522B5"/>
    <w:rsid w:val="00EF5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C77E91DDA3542FFAC54407DE9FC9560">
    <w:name w:val="1C77E91DDA3542FFAC54407DE9FC9560"/>
  </w:style>
  <w:style w:type="paragraph" w:customStyle="1" w:styleId="ED01221DEFB84E54882EEED27956525B">
    <w:name w:val="ED01221DEFB84E54882EEED279565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Antonio Salces Alcaraz (1º DAM)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E98705-4046-4B08-9FCF-A036A2E38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Word.dotx</Template>
  <TotalTime>104</TotalTime>
  <Pages>15</Pages>
  <Words>609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AWS S3</vt:lpstr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S3</dc:title>
  <dc:subject>Sistemas Informáticos</dc:subject>
  <dc:creator>Antonio Salces Alcaraz</dc:creator>
  <cp:keywords/>
  <dc:description/>
  <cp:lastModifiedBy>Antonio</cp:lastModifiedBy>
  <cp:revision>2</cp:revision>
  <dcterms:created xsi:type="dcterms:W3CDTF">2025-01-23T15:41:00Z</dcterms:created>
  <dcterms:modified xsi:type="dcterms:W3CDTF">2025-01-24T13:36:00Z</dcterms:modified>
</cp:coreProperties>
</file>