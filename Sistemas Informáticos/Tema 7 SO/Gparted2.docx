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5613644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2EBB29D6" w14:textId="399BDCC7" w:rsidR="00212434" w:rsidRDefault="00212434" w:rsidP="003108C4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2EE3120B" wp14:editId="5595CA3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023AB0243BCB4079AC1C6A580A5B98FF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5D40B3BB" w14:textId="638973A9" w:rsidR="00212434" w:rsidRDefault="008667D0" w:rsidP="003108C4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Particionado de discos con gparted y diskpart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441369FDB5894E4FA9D96EBB27196D5F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163C0798" w14:textId="47234407" w:rsidR="00212434" w:rsidRDefault="008667D0" w:rsidP="003108C4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</w:t>
              </w:r>
            </w:p>
          </w:sdtContent>
        </w:sdt>
        <w:p w14:paraId="17FC12F6" w14:textId="0340DABE" w:rsidR="00212434" w:rsidRDefault="00212434" w:rsidP="003108C4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77BBD579" wp14:editId="33909B4A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09E204B5" w14:textId="00341B8E" w:rsidR="00212434" w:rsidRDefault="00946F2E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8667D0">
                                      <w:rPr>
                                        <w:color w:val="4472C4" w:themeColor="accent1"/>
                                      </w:rPr>
                                      <w:t>Antonio Salces Alcaraz (1º DAM)</w:t>
                                    </w:r>
                                  </w:sdtContent>
                                </w:sdt>
                              </w:p>
                              <w:p w14:paraId="6A11D30D" w14:textId="7D31524F" w:rsidR="008667D0" w:rsidRDefault="008667D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C.P.I.F.P. Alan Turing</w:t>
                                </w:r>
                              </w:p>
                              <w:p w14:paraId="682F9D87" w14:textId="52B41454" w:rsidR="008667D0" w:rsidRDefault="008667D0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r>
                                  <w:rPr>
                                    <w:color w:val="4472C4" w:themeColor="accent1"/>
                                  </w:rPr>
                                  <w:t>FECHA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77BBD57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p w14:paraId="09E204B5" w14:textId="00341B8E" w:rsidR="00212434" w:rsidRDefault="00946F2E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8667D0">
                                <w:rPr>
                                  <w:color w:val="4472C4" w:themeColor="accent1"/>
                                </w:rPr>
                                <w:t>Antonio Salces Alcaraz (1º DAM)</w:t>
                              </w:r>
                            </w:sdtContent>
                          </w:sdt>
                        </w:p>
                        <w:p w14:paraId="6A11D30D" w14:textId="7D31524F" w:rsidR="008667D0" w:rsidRDefault="008667D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C.P.I.F.P. Alan Turing</w:t>
                          </w:r>
                        </w:p>
                        <w:p w14:paraId="682F9D87" w14:textId="52B41454" w:rsidR="008667D0" w:rsidRDefault="008667D0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r>
                            <w:rPr>
                              <w:color w:val="4472C4" w:themeColor="accent1"/>
                            </w:rPr>
                            <w:t>FECHA</w:t>
                          </w: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2D3AF84D" wp14:editId="4A54783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C701872" w14:textId="6A14555B" w:rsidR="00212434" w:rsidRDefault="008667D0" w:rsidP="003108C4">
          <w:pPr>
            <w:spacing w:line="259" w:lineRule="auto"/>
            <w:ind w:firstLine="0"/>
            <w:jc w:val="center"/>
          </w:pPr>
          <w:r>
            <w:rPr>
              <w:noProof/>
            </w:rPr>
            <w:drawing>
              <wp:anchor distT="0" distB="0" distL="114300" distR="114300" simplePos="0" relativeHeight="251661312" behindDoc="1" locked="0" layoutInCell="1" allowOverlap="1" wp14:anchorId="6FA7B3D7" wp14:editId="5F9FF98B">
                <wp:simplePos x="0" y="0"/>
                <wp:positionH relativeFrom="column">
                  <wp:posOffset>2903458</wp:posOffset>
                </wp:positionH>
                <wp:positionV relativeFrom="paragraph">
                  <wp:posOffset>429398</wp:posOffset>
                </wp:positionV>
                <wp:extent cx="2497814" cy="1668636"/>
                <wp:effectExtent l="0" t="0" r="0" b="8255"/>
                <wp:wrapNone/>
                <wp:docPr id="39" name="Imagen 39" descr="Diskpart | Redesaprendiend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9" descr="Diskpart | Redesaprendiend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497814" cy="166863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w:drawing>
              <wp:anchor distT="0" distB="0" distL="114300" distR="114300" simplePos="0" relativeHeight="251660288" behindDoc="1" locked="0" layoutInCell="1" allowOverlap="1" wp14:anchorId="6B692D4B" wp14:editId="76BE493F">
                <wp:simplePos x="0" y="0"/>
                <wp:positionH relativeFrom="column">
                  <wp:posOffset>966</wp:posOffset>
                </wp:positionH>
                <wp:positionV relativeFrom="paragraph">
                  <wp:posOffset>431773</wp:posOffset>
                </wp:positionV>
                <wp:extent cx="2520315" cy="1810385"/>
                <wp:effectExtent l="0" t="0" r="0" b="0"/>
                <wp:wrapNone/>
                <wp:docPr id="36" name="Imagen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 rotWithShape="1">
                        <a:blip r:embed="rId12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2062" t="26505" r="1197" b="3983"/>
                        <a:stretch/>
                      </pic:blipFill>
                      <pic:spPr bwMode="auto">
                        <a:xfrm>
                          <a:off x="0" y="0"/>
                          <a:ext cx="2520315" cy="18103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53640926-AAD7-44D8-BBD7-CCE9431645EC}">
                            <a14:shadowObscured xmlns:a14="http://schemas.microsoft.com/office/drawing/2010/main"/>
                          </a:ext>
                        </a:extLst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12434">
            <w:br w:type="page"/>
          </w:r>
        </w:p>
      </w:sdtContent>
    </w:sdt>
    <w:p w14:paraId="3366A648" w14:textId="77777777" w:rsidR="007B4E3A" w:rsidRPr="003108C4" w:rsidRDefault="00212434" w:rsidP="003C3DC0">
      <w:pPr>
        <w:ind w:firstLine="0"/>
        <w:jc w:val="both"/>
        <w:rPr>
          <w:color w:val="4472C4" w:themeColor="accent1"/>
          <w:sz w:val="32"/>
          <w:szCs w:val="32"/>
        </w:rPr>
      </w:pPr>
      <w:r w:rsidRPr="003108C4">
        <w:rPr>
          <w:color w:val="4472C4" w:themeColor="accent1"/>
          <w:sz w:val="32"/>
          <w:szCs w:val="32"/>
        </w:rPr>
        <w:lastRenderedPageBreak/>
        <w:t>Índice</w:t>
      </w:r>
    </w:p>
    <w:p w14:paraId="52A945E8" w14:textId="03451B48" w:rsidR="00C56073" w:rsidRDefault="00212434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r w:rsidRPr="00212434">
        <w:rPr>
          <w:color w:val="000000" w:themeColor="text1"/>
        </w:rPr>
        <w:fldChar w:fldCharType="begin"/>
      </w:r>
      <w:r w:rsidRPr="00212434">
        <w:rPr>
          <w:color w:val="000000" w:themeColor="text1"/>
        </w:rPr>
        <w:instrText xml:space="preserve"> TOC \o "1-3" \h \z \u </w:instrText>
      </w:r>
      <w:r w:rsidRPr="00212434">
        <w:rPr>
          <w:color w:val="000000" w:themeColor="text1"/>
        </w:rPr>
        <w:fldChar w:fldCharType="separate"/>
      </w:r>
      <w:hyperlink w:anchor="_Toc189336955" w:history="1">
        <w:r w:rsidR="00C56073" w:rsidRPr="008F5C82">
          <w:rPr>
            <w:rStyle w:val="Hipervnculo"/>
            <w:noProof/>
          </w:rPr>
          <w:t>1.</w:t>
        </w:r>
        <w:r w:rsidR="00C56073"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="00C56073" w:rsidRPr="008F5C82">
          <w:rPr>
            <w:rStyle w:val="Hipervnculo"/>
            <w:noProof/>
          </w:rPr>
          <w:t>CREAR Y CONFIGURAR MÁQUINA</w:t>
        </w:r>
        <w:r w:rsidR="00C56073">
          <w:rPr>
            <w:noProof/>
            <w:webHidden/>
          </w:rPr>
          <w:tab/>
        </w:r>
        <w:r w:rsidR="00C56073">
          <w:rPr>
            <w:noProof/>
            <w:webHidden/>
          </w:rPr>
          <w:fldChar w:fldCharType="begin"/>
        </w:r>
        <w:r w:rsidR="00C56073">
          <w:rPr>
            <w:noProof/>
            <w:webHidden/>
          </w:rPr>
          <w:instrText xml:space="preserve"> PAGEREF _Toc189336955 \h </w:instrText>
        </w:r>
        <w:r w:rsidR="00C56073">
          <w:rPr>
            <w:noProof/>
            <w:webHidden/>
          </w:rPr>
        </w:r>
        <w:r w:rsidR="00C56073">
          <w:rPr>
            <w:noProof/>
            <w:webHidden/>
          </w:rPr>
          <w:fldChar w:fldCharType="separate"/>
        </w:r>
        <w:r w:rsidR="00C56073">
          <w:rPr>
            <w:noProof/>
            <w:webHidden/>
          </w:rPr>
          <w:t>1</w:t>
        </w:r>
        <w:r w:rsidR="00C56073">
          <w:rPr>
            <w:noProof/>
            <w:webHidden/>
          </w:rPr>
          <w:fldChar w:fldCharType="end"/>
        </w:r>
      </w:hyperlink>
    </w:p>
    <w:p w14:paraId="42EBC17A" w14:textId="1A2132A6" w:rsidR="00C56073" w:rsidRDefault="00C56073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9336956" w:history="1">
        <w:r w:rsidRPr="008F5C82">
          <w:rPr>
            <w:rStyle w:val="Hipervnculo"/>
            <w:noProof/>
          </w:rPr>
          <w:t>2.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8F5C82">
          <w:rPr>
            <w:rStyle w:val="Hipervnculo"/>
            <w:noProof/>
          </w:rPr>
          <w:t>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696A4A3F" w14:textId="7D68F848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57" w:history="1">
        <w:r w:rsidRPr="008F5C82">
          <w:rPr>
            <w:rStyle w:val="Hipervnculo"/>
            <w:noProof/>
          </w:rPr>
          <w:t>2.1.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Crear esquema de particiones con GPARTED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2DAF466D" w14:textId="3E709A41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58" w:history="1">
        <w:r w:rsidRPr="008F5C82">
          <w:rPr>
            <w:rStyle w:val="Hipervnculo"/>
            <w:noProof/>
          </w:rPr>
          <w:t>2.1.1.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Particionar “DISCO1”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14:paraId="382DA0E2" w14:textId="203688B6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59" w:history="1">
        <w:r w:rsidRPr="008F5C82">
          <w:rPr>
            <w:rStyle w:val="Hipervnculo"/>
            <w:noProof/>
          </w:rPr>
          <w:t>2.1.2.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Particionar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981DD69" w14:textId="7F194249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0" w:history="1">
        <w:r w:rsidRPr="008F5C82">
          <w:rPr>
            <w:rStyle w:val="Hipervnculo"/>
            <w:noProof/>
          </w:rPr>
          <w:t>2.2.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partición 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17E0C9" w14:textId="1D89487F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1" w:history="1">
        <w:r w:rsidRPr="008F5C82">
          <w:rPr>
            <w:rStyle w:val="Hipervnculo"/>
            <w:noProof/>
          </w:rPr>
          <w:t>2.3.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Aumentar tamaño de la partición V: a 300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2D17381E" w14:textId="1AE71DC7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2" w:history="1">
        <w:r w:rsidRPr="008F5C82">
          <w:rPr>
            <w:rStyle w:val="Hipervnculo"/>
            <w:noProof/>
          </w:rPr>
          <w:t>2.4.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partición Q: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ED09A1B" w14:textId="17DA6C6E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3" w:history="1">
        <w:r w:rsidRPr="008F5C82">
          <w:rPr>
            <w:rStyle w:val="Hipervnculo"/>
            <w:noProof/>
          </w:rPr>
          <w:t>2.5.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Volver a crear partición Q: con 100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53B4FB63" w14:textId="08D27A59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4" w:history="1">
        <w:r w:rsidRPr="008F5C82">
          <w:rPr>
            <w:rStyle w:val="Hipervnculo"/>
            <w:noProof/>
          </w:rPr>
          <w:t>2.6.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Fusionar particiones S: y 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11CEF49" w14:textId="742AD03F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5" w:history="1">
        <w:r w:rsidRPr="008F5C82">
          <w:rPr>
            <w:rStyle w:val="Hipervnculo"/>
            <w:noProof/>
          </w:rPr>
          <w:t>2.7.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Cambiar formato de particiones P: (FAT) y U: (NTFS)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E14BA0F" w14:textId="50E2091F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6" w:history="1">
        <w:r w:rsidRPr="008F5C82">
          <w:rPr>
            <w:rStyle w:val="Hipervnculo"/>
            <w:noProof/>
          </w:rPr>
          <w:t>2.8.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la partición 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6C32928F" w14:textId="38FFD535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7" w:history="1">
        <w:r w:rsidRPr="008F5C82">
          <w:rPr>
            <w:rStyle w:val="Hipervnculo"/>
            <w:noProof/>
          </w:rPr>
          <w:t>2.9.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Crear partición de copia de seguridad de 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6B2D723B" w14:textId="4959E995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8" w:history="1">
        <w:r w:rsidRPr="008F5C82">
          <w:rPr>
            <w:rStyle w:val="Hipervnculo"/>
            <w:noProof/>
          </w:rPr>
          <w:t>2.10.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Dejar solo las dos primeras particiones de cada disco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9842C0E" w14:textId="56ABC4A4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69" w:history="1">
        <w:r w:rsidRPr="008F5C82">
          <w:rPr>
            <w:rStyle w:val="Hipervnculo"/>
            <w:noProof/>
          </w:rPr>
          <w:t>2.11.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Realizar copia de P: en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6E9B0134" w14:textId="1B097ACA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0" w:history="1">
        <w:r w:rsidRPr="008F5C82">
          <w:rPr>
            <w:rStyle w:val="Hipervnculo"/>
            <w:noProof/>
          </w:rPr>
          <w:t>2.12.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Resultado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B8A2C37" w14:textId="3838D3A5" w:rsidR="00C56073" w:rsidRDefault="00C56073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9336971" w:history="1">
        <w:r w:rsidRPr="008F5C82">
          <w:rPr>
            <w:rStyle w:val="Hipervnculo"/>
            <w:noProof/>
          </w:rPr>
          <w:t>3.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8F5C82">
          <w:rPr>
            <w:rStyle w:val="Hipervnculo"/>
            <w:noProof/>
          </w:rPr>
          <w:t>DISKPART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0ECF0B6E" w14:textId="6433315D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2" w:history="1">
        <w:r w:rsidRPr="008F5C82">
          <w:rPr>
            <w:rStyle w:val="Hipervnculo"/>
            <w:noProof/>
          </w:rPr>
          <w:t>3.1.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Preparar discos y crear esquema de particiones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7F63F72" w14:textId="39F6A452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73" w:history="1">
        <w:r w:rsidRPr="008F5C82">
          <w:rPr>
            <w:rStyle w:val="Hipervnculo"/>
            <w:noProof/>
          </w:rPr>
          <w:t>3.1.1.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Abrir “diskpart” y vaciar discos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7CECD300" w14:textId="1F3B0461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74" w:history="1">
        <w:r w:rsidRPr="008F5C82">
          <w:rPr>
            <w:rStyle w:val="Hipervnculo"/>
            <w:noProof/>
          </w:rPr>
          <w:t>3.1.2.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Particionar “DISCO1”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246797FE" w14:textId="5DD3BB35" w:rsidR="00C56073" w:rsidRDefault="00C56073">
      <w:pPr>
        <w:pStyle w:val="TDC3"/>
        <w:tabs>
          <w:tab w:val="left" w:pos="721"/>
          <w:tab w:val="right" w:leader="dot" w:pos="8494"/>
        </w:tabs>
        <w:rPr>
          <w:rFonts w:eastAsiaTheme="minorEastAsia" w:cstheme="minorBidi"/>
          <w:smallCaps w:val="0"/>
          <w:noProof/>
          <w:lang w:eastAsia="es-ES"/>
        </w:rPr>
      </w:pPr>
      <w:hyperlink w:anchor="_Toc189336975" w:history="1">
        <w:r w:rsidRPr="008F5C82">
          <w:rPr>
            <w:rStyle w:val="Hipervnculo"/>
            <w:noProof/>
          </w:rPr>
          <w:t>3.1.3.</w:t>
        </w:r>
        <w:r>
          <w:rPr>
            <w:rFonts w:eastAsiaTheme="minorEastAsia" w:cstheme="minorBidi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Particionar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353EC1D1" w14:textId="1A28AB76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6" w:history="1">
        <w:r w:rsidRPr="008F5C82">
          <w:rPr>
            <w:rStyle w:val="Hipervnculo"/>
            <w:noProof/>
          </w:rPr>
          <w:t>3.2.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partición W: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39E40E6" w14:textId="1EE2786C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7" w:history="1">
        <w:r w:rsidRPr="008F5C82">
          <w:rPr>
            <w:rStyle w:val="Hipervnculo"/>
            <w:noProof/>
          </w:rPr>
          <w:t>3.3.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Aumentar tamaño de la partición V: a 300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292C8675" w14:textId="04A1AC04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8" w:history="1">
        <w:r w:rsidRPr="008F5C82">
          <w:rPr>
            <w:rStyle w:val="Hipervnculo"/>
            <w:noProof/>
          </w:rPr>
          <w:t>3.4.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partición Q: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C2EF43F" w14:textId="478B2AB6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79" w:history="1">
        <w:r w:rsidRPr="008F5C82">
          <w:rPr>
            <w:rStyle w:val="Hipervnculo"/>
            <w:noProof/>
          </w:rPr>
          <w:t>3.5.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Volver a crear partición Q: con 100 MB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205CE224" w14:textId="4C3FBACE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0" w:history="1">
        <w:r w:rsidRPr="008F5C82">
          <w:rPr>
            <w:rStyle w:val="Hipervnculo"/>
            <w:noProof/>
          </w:rPr>
          <w:t>3.6.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Fusionar particiones S: y T: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265C3CF9" w14:textId="536A0991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1" w:history="1">
        <w:r w:rsidRPr="008F5C82">
          <w:rPr>
            <w:rStyle w:val="Hipervnculo"/>
            <w:noProof/>
          </w:rPr>
          <w:t>3.7.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Cambiar formato de particiones P: (FAT) y U: (NTFS)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3B9BD148" w14:textId="7B646568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2" w:history="1">
        <w:r w:rsidRPr="008F5C82">
          <w:rPr>
            <w:rStyle w:val="Hipervnculo"/>
            <w:noProof/>
          </w:rPr>
          <w:t>3.8.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Borrar la partición V: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63B8932B" w14:textId="3D7A0646" w:rsidR="00C56073" w:rsidRDefault="00C56073">
      <w:pPr>
        <w:pStyle w:val="TDC2"/>
        <w:tabs>
          <w:tab w:val="left" w:pos="561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3" w:history="1">
        <w:r w:rsidRPr="008F5C82">
          <w:rPr>
            <w:rStyle w:val="Hipervnculo"/>
            <w:noProof/>
          </w:rPr>
          <w:t>3.9.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Crear partición de copia de seguridad de S: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3AF2B48F" w14:textId="1B7843FE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4" w:history="1">
        <w:r w:rsidRPr="008F5C82">
          <w:rPr>
            <w:rStyle w:val="Hipervnculo"/>
            <w:noProof/>
          </w:rPr>
          <w:t>3.10.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Dejar solo las dos primeras particiones de cada disco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0C05A6EC" w14:textId="74B0FD30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5" w:history="1">
        <w:r w:rsidRPr="008F5C82">
          <w:rPr>
            <w:rStyle w:val="Hipervnculo"/>
            <w:noProof/>
          </w:rPr>
          <w:t>3.11.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Realizar copia de P: en “DISCO2”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4FE15E76" w14:textId="6B4511BD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6" w:history="1">
        <w:r w:rsidRPr="008F5C82">
          <w:rPr>
            <w:rStyle w:val="Hipervnculo"/>
            <w:noProof/>
          </w:rPr>
          <w:t>3.12.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Resultado final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13F1AD96" w14:textId="71DDA34A" w:rsidR="00C56073" w:rsidRDefault="00C56073">
      <w:pPr>
        <w:pStyle w:val="TDC2"/>
        <w:tabs>
          <w:tab w:val="left" w:pos="672"/>
          <w:tab w:val="right" w:leader="dot" w:pos="8494"/>
        </w:tabs>
        <w:rPr>
          <w:rFonts w:eastAsiaTheme="minorEastAsia" w:cstheme="minorBidi"/>
          <w:b w:val="0"/>
          <w:bCs w:val="0"/>
          <w:smallCaps w:val="0"/>
          <w:noProof/>
          <w:lang w:eastAsia="es-ES"/>
        </w:rPr>
      </w:pPr>
      <w:hyperlink w:anchor="_Toc189336987" w:history="1">
        <w:r w:rsidRPr="008F5C82">
          <w:rPr>
            <w:rStyle w:val="Hipervnculo"/>
            <w:noProof/>
          </w:rPr>
          <w:t>3.13.</w:t>
        </w:r>
        <w:r>
          <w:rPr>
            <w:rFonts w:eastAsiaTheme="minorEastAsia" w:cstheme="minorBidi"/>
            <w:b w:val="0"/>
            <w:bCs w:val="0"/>
            <w:smallCaps w:val="0"/>
            <w:noProof/>
            <w:lang w:eastAsia="es-ES"/>
          </w:rPr>
          <w:tab/>
        </w:r>
        <w:r w:rsidRPr="008F5C82">
          <w:rPr>
            <w:rStyle w:val="Hipervnculo"/>
            <w:noProof/>
          </w:rPr>
          <w:t>Comandos utilizados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99D095E" w14:textId="0D38F296" w:rsidR="00C56073" w:rsidRDefault="00C56073">
      <w:pPr>
        <w:pStyle w:val="TDC1"/>
        <w:tabs>
          <w:tab w:val="left" w:pos="390"/>
          <w:tab w:val="right" w:leader="dot" w:pos="8494"/>
        </w:tabs>
        <w:rPr>
          <w:rFonts w:eastAsiaTheme="minorEastAsia" w:cstheme="minorBidi"/>
          <w:b w:val="0"/>
          <w:bCs w:val="0"/>
          <w:caps w:val="0"/>
          <w:noProof/>
          <w:u w:val="none"/>
          <w:lang w:eastAsia="es-ES"/>
        </w:rPr>
      </w:pPr>
      <w:hyperlink w:anchor="_Toc189336988" w:history="1">
        <w:r w:rsidRPr="008F5C82">
          <w:rPr>
            <w:rStyle w:val="Hipervnculo"/>
            <w:noProof/>
          </w:rPr>
          <w:t>4.</w:t>
        </w:r>
        <w:r>
          <w:rPr>
            <w:rFonts w:eastAsiaTheme="minorEastAsia" w:cstheme="minorBidi"/>
            <w:b w:val="0"/>
            <w:bCs w:val="0"/>
            <w:caps w:val="0"/>
            <w:noProof/>
            <w:u w:val="none"/>
            <w:lang w:eastAsia="es-ES"/>
          </w:rPr>
          <w:tab/>
        </w:r>
        <w:r w:rsidRPr="008F5C82">
          <w:rPr>
            <w:rStyle w:val="Hipervnculo"/>
            <w:noProof/>
          </w:rPr>
          <w:t>WEBGRAFÍA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_Toc189336988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0405DBF8" w14:textId="587D25A0" w:rsidR="00212434" w:rsidRDefault="00212434" w:rsidP="003C3DC0">
      <w:pPr>
        <w:ind w:firstLine="0"/>
        <w:jc w:val="both"/>
        <w:rPr>
          <w:color w:val="000000" w:themeColor="text1"/>
          <w:sz w:val="22"/>
          <w:szCs w:val="22"/>
        </w:rPr>
      </w:pPr>
      <w:r w:rsidRPr="00212434">
        <w:rPr>
          <w:color w:val="000000" w:themeColor="text1"/>
          <w:sz w:val="22"/>
          <w:szCs w:val="22"/>
        </w:rPr>
        <w:fldChar w:fldCharType="end"/>
      </w:r>
    </w:p>
    <w:p w14:paraId="6FD47B54" w14:textId="77777777" w:rsidR="00212434" w:rsidRDefault="00212434" w:rsidP="003C3DC0">
      <w:pPr>
        <w:spacing w:line="259" w:lineRule="auto"/>
        <w:ind w:firstLine="0"/>
        <w:jc w:val="both"/>
        <w:rPr>
          <w:color w:val="000000" w:themeColor="text1"/>
          <w:sz w:val="22"/>
          <w:szCs w:val="22"/>
        </w:rPr>
        <w:sectPr w:rsidR="00212434" w:rsidSect="00212434">
          <w:headerReference w:type="default" r:id="rId13"/>
          <w:footerReference w:type="default" r:id="rId14"/>
          <w:footerReference w:type="first" r:id="rId15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657A69A" w14:textId="32659DD3" w:rsidR="008667D0" w:rsidRPr="00E44010" w:rsidRDefault="008667D0" w:rsidP="003C3DC0">
      <w:pPr>
        <w:pStyle w:val="Ttulo1"/>
        <w:jc w:val="both"/>
      </w:pPr>
      <w:bookmarkStart w:id="0" w:name="_Toc189336955"/>
      <w:r>
        <w:lastRenderedPageBreak/>
        <w:t>CREAR Y CONFIGURAR MÁQUINA</w:t>
      </w:r>
      <w:bookmarkEnd w:id="0"/>
    </w:p>
    <w:p w14:paraId="0B9F2469" w14:textId="77777777" w:rsidR="008667D0" w:rsidRDefault="008667D0" w:rsidP="003C3DC0">
      <w:pPr>
        <w:jc w:val="both"/>
      </w:pPr>
      <w:r>
        <w:t>En primer lugar, crearemos una máquina virtual y elegiremos Windows 10 de Sistema Operativo. Luego, crearemos en primer lugar un disco de 2 GB.</w:t>
      </w:r>
    </w:p>
    <w:p w14:paraId="7344880A" w14:textId="77777777" w:rsidR="008667D0" w:rsidRDefault="008667D0" w:rsidP="003C3DC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6C624EE2" wp14:editId="12793368">
            <wp:extent cx="5400040" cy="2988945"/>
            <wp:effectExtent l="0" t="0" r="0" b="190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3D4CE" w14:textId="77777777" w:rsidR="008667D0" w:rsidRDefault="008667D0" w:rsidP="003C3DC0">
      <w:pPr>
        <w:ind w:firstLine="0"/>
        <w:jc w:val="both"/>
      </w:pPr>
    </w:p>
    <w:p w14:paraId="24A7AF57" w14:textId="77777777" w:rsidR="008667D0" w:rsidRDefault="008667D0" w:rsidP="003C3DC0">
      <w:pPr>
        <w:jc w:val="both"/>
      </w:pPr>
      <w:r>
        <w:t>También crearemos un segundo disco de 1 GB.</w:t>
      </w:r>
    </w:p>
    <w:p w14:paraId="4FFE618A" w14:textId="77777777" w:rsidR="008667D0" w:rsidRDefault="008667D0" w:rsidP="003C3DC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4EB5E7A2" wp14:editId="33841D4D">
            <wp:extent cx="5400040" cy="299466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0C92A" w14:textId="77777777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79075ED5" w14:textId="77777777" w:rsidR="008667D0" w:rsidRDefault="008667D0" w:rsidP="003C3DC0">
      <w:pPr>
        <w:jc w:val="both"/>
      </w:pPr>
      <w:r>
        <w:lastRenderedPageBreak/>
        <w:t>Aquí se pueden ver los dos discos conectados a la máquina.</w:t>
      </w:r>
    </w:p>
    <w:p w14:paraId="2ACDF7E2" w14:textId="77777777" w:rsidR="008667D0" w:rsidRDefault="008667D0" w:rsidP="003C3DC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48FB3E59" wp14:editId="6993C4DB">
            <wp:extent cx="5400040" cy="2753995"/>
            <wp:effectExtent l="0" t="0" r="0" b="825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B5F29" w14:textId="77777777" w:rsidR="008667D0" w:rsidRDefault="008667D0" w:rsidP="003C3DC0">
      <w:pPr>
        <w:ind w:firstLine="0"/>
        <w:jc w:val="both"/>
      </w:pPr>
    </w:p>
    <w:p w14:paraId="5B6E7B5D" w14:textId="77777777" w:rsidR="008667D0" w:rsidRDefault="008667D0" w:rsidP="003108C4">
      <w:r>
        <w:t>Ahora descargaremos la ISO de “</w:t>
      </w:r>
      <w:proofErr w:type="spellStart"/>
      <w:r>
        <w:t>GParted</w:t>
      </w:r>
      <w:proofErr w:type="spellEnd"/>
      <w:r>
        <w:t>” y la introduciremos en la máquina.</w:t>
      </w:r>
    </w:p>
    <w:p w14:paraId="387F85F6" w14:textId="6A1D6AFA" w:rsidR="008667D0" w:rsidRDefault="008667D0" w:rsidP="003C3DC0">
      <w:pPr>
        <w:ind w:firstLine="0"/>
        <w:jc w:val="both"/>
      </w:pPr>
      <w:r w:rsidRPr="004103BB">
        <w:rPr>
          <w:noProof/>
        </w:rPr>
        <w:drawing>
          <wp:inline distT="0" distB="0" distL="0" distR="0" wp14:anchorId="64F3EE4E" wp14:editId="7D0A23FD">
            <wp:extent cx="5400040" cy="2776855"/>
            <wp:effectExtent l="0" t="0" r="0" b="444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30CC8" w14:textId="77777777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4E020DDC" w14:textId="07B97D54" w:rsidR="008667D0" w:rsidRDefault="008667D0" w:rsidP="003C3DC0">
      <w:pPr>
        <w:pStyle w:val="Ttulo1"/>
        <w:jc w:val="both"/>
      </w:pPr>
      <w:bookmarkStart w:id="1" w:name="_Toc189336956"/>
      <w:r w:rsidRPr="008667D0">
        <w:lastRenderedPageBreak/>
        <w:t>GPARTED</w:t>
      </w:r>
      <w:bookmarkEnd w:id="1"/>
    </w:p>
    <w:p w14:paraId="1A4E030A" w14:textId="77789220" w:rsidR="008667D0" w:rsidRDefault="008667D0" w:rsidP="003C3DC0">
      <w:pPr>
        <w:pStyle w:val="Ttulo2"/>
        <w:jc w:val="both"/>
      </w:pPr>
      <w:bookmarkStart w:id="2" w:name="_Toc189336957"/>
      <w:r w:rsidRPr="008667D0">
        <w:t>Crear</w:t>
      </w:r>
      <w:r>
        <w:t xml:space="preserve"> esquema de particiones con GPARTED</w:t>
      </w:r>
      <w:bookmarkEnd w:id="2"/>
    </w:p>
    <w:p w14:paraId="678ABF46" w14:textId="378DD7E9" w:rsidR="003108C4" w:rsidRDefault="003108C4" w:rsidP="003108C4">
      <w:r>
        <w:t>El esquema de particiones a crear será el siguiente:</w:t>
      </w:r>
    </w:p>
    <w:p w14:paraId="57A0DAE9" w14:textId="3559D026" w:rsidR="003108C4" w:rsidRDefault="003108C4" w:rsidP="003108C4">
      <w:pPr>
        <w:ind w:firstLine="0"/>
      </w:pPr>
      <w:r w:rsidRPr="003108C4">
        <w:drawing>
          <wp:inline distT="0" distB="0" distL="0" distR="0" wp14:anchorId="519309F6" wp14:editId="0C66B853">
            <wp:extent cx="5400040" cy="1243965"/>
            <wp:effectExtent l="0" t="0" r="0" b="0"/>
            <wp:docPr id="137" name="Imagen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43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B32FB" w14:textId="77777777" w:rsidR="003108C4" w:rsidRPr="003108C4" w:rsidRDefault="003108C4" w:rsidP="003108C4"/>
    <w:p w14:paraId="3DD75AD1" w14:textId="77777777" w:rsidR="008667D0" w:rsidRPr="00E425D0" w:rsidRDefault="008667D0" w:rsidP="003C3DC0">
      <w:pPr>
        <w:pStyle w:val="Ttulo3"/>
        <w:jc w:val="both"/>
      </w:pPr>
      <w:bookmarkStart w:id="3" w:name="_Toc189336958"/>
      <w:r>
        <w:t>Particionar “DISCO1”</w:t>
      </w:r>
      <w:bookmarkEnd w:id="3"/>
    </w:p>
    <w:p w14:paraId="09C3E902" w14:textId="77777777" w:rsidR="008667D0" w:rsidRPr="00E44010" w:rsidRDefault="008667D0" w:rsidP="003C3DC0">
      <w:pPr>
        <w:jc w:val="both"/>
      </w:pPr>
      <w:r>
        <w:t xml:space="preserve">Una vez iniciemos la máquina, se abrirá de </w:t>
      </w:r>
      <w:proofErr w:type="spellStart"/>
      <w:r>
        <w:t>GParted</w:t>
      </w:r>
      <w:proofErr w:type="spellEnd"/>
      <w:r>
        <w:t xml:space="preserve"> con </w:t>
      </w:r>
      <w:proofErr w:type="spellStart"/>
      <w:r>
        <w:t>está</w:t>
      </w:r>
      <w:proofErr w:type="spellEnd"/>
      <w:r>
        <w:t xml:space="preserve"> ventana. Seleccionaremos el disco deseado, y en </w:t>
      </w:r>
      <w:proofErr w:type="spellStart"/>
      <w:r>
        <w:t>pulsaresmos</w:t>
      </w:r>
      <w:proofErr w:type="spellEnd"/>
      <w:r>
        <w:t xml:space="preserve"> sobre “</w:t>
      </w:r>
      <w:r>
        <w:rPr>
          <w:i/>
          <w:iCs/>
        </w:rPr>
        <w:t>Dispositivo &gt; Crear tabla de particiones…</w:t>
      </w:r>
      <w:r>
        <w:t>”.</w:t>
      </w:r>
    </w:p>
    <w:p w14:paraId="3BCEA67A" w14:textId="77777777" w:rsidR="008667D0" w:rsidRDefault="008667D0" w:rsidP="003C3DC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09139235" wp14:editId="322A7E05">
            <wp:extent cx="4921858" cy="1405253"/>
            <wp:effectExtent l="0" t="0" r="0" b="508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53776" cy="1414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B5E" w14:textId="77777777" w:rsidR="008667D0" w:rsidRDefault="008667D0" w:rsidP="003C3DC0">
      <w:pPr>
        <w:ind w:firstLine="0"/>
        <w:jc w:val="both"/>
      </w:pPr>
    </w:p>
    <w:p w14:paraId="7384AED7" w14:textId="77777777" w:rsidR="008667D0" w:rsidRPr="00E44010" w:rsidRDefault="008667D0" w:rsidP="003C3DC0">
      <w:pPr>
        <w:jc w:val="both"/>
      </w:pPr>
      <w:r>
        <w:t>Ahora seleccionaremos el tipo de la tabla de particiones. En mi caso elegiré “</w:t>
      </w:r>
      <w:proofErr w:type="spellStart"/>
      <w:r w:rsidRPr="00E44010">
        <w:rPr>
          <w:i/>
          <w:iCs/>
        </w:rPr>
        <w:t>msdos</w:t>
      </w:r>
      <w:proofErr w:type="spellEnd"/>
      <w:r>
        <w:t>”, que corresponde a “</w:t>
      </w:r>
      <w:r>
        <w:rPr>
          <w:i/>
          <w:iCs/>
        </w:rPr>
        <w:t>MBR</w:t>
      </w:r>
      <w:r>
        <w:t xml:space="preserve">”. Entonces, </w:t>
      </w:r>
      <w:proofErr w:type="spellStart"/>
      <w:r>
        <w:t>clickaremos</w:t>
      </w:r>
      <w:proofErr w:type="spellEnd"/>
      <w:r>
        <w:t xml:space="preserve"> sobre “</w:t>
      </w:r>
      <w:proofErr w:type="spellStart"/>
      <w:r>
        <w:rPr>
          <w:i/>
          <w:iCs/>
        </w:rPr>
        <w:t>Apply</w:t>
      </w:r>
      <w:proofErr w:type="spellEnd"/>
      <w:r>
        <w:t>”.</w:t>
      </w:r>
    </w:p>
    <w:p w14:paraId="44346911" w14:textId="77777777" w:rsidR="008667D0" w:rsidRDefault="008667D0" w:rsidP="003C3DC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01172568" wp14:editId="460027D5">
            <wp:extent cx="4945711" cy="831652"/>
            <wp:effectExtent l="0" t="0" r="0" b="698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71939" cy="83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AF7E6E" w14:textId="77777777" w:rsidR="008667D0" w:rsidRDefault="008667D0" w:rsidP="003C3DC0">
      <w:pPr>
        <w:ind w:firstLine="0"/>
        <w:jc w:val="both"/>
      </w:pPr>
    </w:p>
    <w:p w14:paraId="4C91FFDA" w14:textId="77777777" w:rsidR="008667D0" w:rsidRPr="00E44010" w:rsidRDefault="008667D0" w:rsidP="003108C4">
      <w:r>
        <w:t xml:space="preserve">Ahora haremos </w:t>
      </w:r>
      <w:proofErr w:type="spellStart"/>
      <w:r>
        <w:t>click</w:t>
      </w:r>
      <w:proofErr w:type="spellEnd"/>
      <w:r>
        <w:t xml:space="preserve"> derecho sobre el disco y pulsaremos “</w:t>
      </w:r>
      <w:r>
        <w:rPr>
          <w:i/>
          <w:iCs/>
        </w:rPr>
        <w:t>Nueva</w:t>
      </w:r>
      <w:r>
        <w:t>”.</w:t>
      </w:r>
    </w:p>
    <w:p w14:paraId="18112963" w14:textId="77777777" w:rsidR="008667D0" w:rsidRDefault="008667D0" w:rsidP="003C3DC0">
      <w:pPr>
        <w:ind w:firstLine="0"/>
        <w:jc w:val="center"/>
      </w:pPr>
      <w:r w:rsidRPr="00E44010">
        <w:rPr>
          <w:noProof/>
        </w:rPr>
        <w:drawing>
          <wp:inline distT="0" distB="0" distL="0" distR="0" wp14:anchorId="324617F2" wp14:editId="241B6403">
            <wp:extent cx="4786686" cy="1103797"/>
            <wp:effectExtent l="0" t="0" r="0" b="127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70785" cy="1123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D709D" w14:textId="77777777" w:rsidR="008667D0" w:rsidRDefault="008667D0" w:rsidP="003C3DC0">
      <w:pPr>
        <w:ind w:firstLine="0"/>
        <w:jc w:val="both"/>
      </w:pPr>
    </w:p>
    <w:p w14:paraId="328612F9" w14:textId="77777777" w:rsidR="008667D0" w:rsidRPr="00E44010" w:rsidRDefault="008667D0" w:rsidP="003108C4">
      <w:r>
        <w:t xml:space="preserve">Y seleccionaremos el tamaño y el tipo de la partición. </w:t>
      </w:r>
      <w:r w:rsidRPr="00EB66BB">
        <w:t>Esta corresponde a la</w:t>
      </w:r>
      <w:r w:rsidRPr="00EB66BB">
        <w:rPr>
          <w:b/>
          <w:bCs/>
        </w:rPr>
        <w:t xml:space="preserve"> partición P:</w:t>
      </w:r>
    </w:p>
    <w:p w14:paraId="5C92AF6D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264FA16D" wp14:editId="023423BD">
            <wp:extent cx="4301655" cy="1432536"/>
            <wp:effectExtent l="0" t="0" r="381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7115" cy="1441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0C1B1" w14:textId="77777777" w:rsidR="008667D0" w:rsidRDefault="008667D0" w:rsidP="003C3DC0">
      <w:pPr>
        <w:jc w:val="both"/>
      </w:pPr>
      <w:r>
        <w:t xml:space="preserve">Esta corresponde a la </w:t>
      </w:r>
      <w:r w:rsidRPr="00EB66BB">
        <w:rPr>
          <w:b/>
          <w:bCs/>
        </w:rPr>
        <w:t>partición Q:</w:t>
      </w:r>
    </w:p>
    <w:p w14:paraId="54F355A7" w14:textId="77777777" w:rsidR="008667D0" w:rsidRDefault="008667D0" w:rsidP="003C3DC0">
      <w:pPr>
        <w:ind w:firstLine="0"/>
        <w:jc w:val="center"/>
      </w:pPr>
      <w:r w:rsidRPr="00EB66BB">
        <w:rPr>
          <w:noProof/>
        </w:rPr>
        <w:drawing>
          <wp:inline distT="0" distB="0" distL="0" distR="0" wp14:anchorId="451A2D1F" wp14:editId="1841D40F">
            <wp:extent cx="5400040" cy="191198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9C3E9" w14:textId="77777777" w:rsidR="008667D0" w:rsidRDefault="008667D0" w:rsidP="003C3DC0">
      <w:pPr>
        <w:ind w:firstLine="0"/>
        <w:jc w:val="both"/>
      </w:pPr>
    </w:p>
    <w:p w14:paraId="5B4D7CC3" w14:textId="77777777" w:rsidR="008667D0" w:rsidRDefault="008667D0" w:rsidP="003108C4">
      <w:r w:rsidRPr="00EB66BB">
        <w:rPr>
          <w:b/>
          <w:bCs/>
        </w:rPr>
        <w:t>Para crear particiones lógicas, debemos de crear una partición extendida</w:t>
      </w:r>
      <w:r>
        <w:t>. Seleccionaremos el tamaño y el tipo de partición. Está será la partición que almacenará la partición R:</w:t>
      </w:r>
    </w:p>
    <w:p w14:paraId="46B82ABE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3070F61A" wp14:editId="789E1530">
            <wp:extent cx="5400040" cy="1804035"/>
            <wp:effectExtent l="0" t="0" r="0" b="571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4C9610" w14:textId="0B3EA6E9" w:rsidR="003108C4" w:rsidRDefault="003108C4">
      <w:pPr>
        <w:spacing w:line="259" w:lineRule="auto"/>
        <w:ind w:firstLine="0"/>
      </w:pPr>
      <w:r>
        <w:br w:type="page"/>
      </w:r>
    </w:p>
    <w:p w14:paraId="6F25B1E3" w14:textId="77777777" w:rsidR="008667D0" w:rsidRPr="00EB66BB" w:rsidRDefault="008667D0" w:rsidP="003C3DC0">
      <w:pPr>
        <w:jc w:val="both"/>
      </w:pPr>
      <w:r>
        <w:lastRenderedPageBreak/>
        <w:t xml:space="preserve">Ahora hacemos </w:t>
      </w:r>
      <w:proofErr w:type="spellStart"/>
      <w:r>
        <w:t>click</w:t>
      </w:r>
      <w:proofErr w:type="spellEnd"/>
      <w:r>
        <w:t xml:space="preserve"> derecho sobre la nueva partición extendida, y </w:t>
      </w:r>
      <w:proofErr w:type="spellStart"/>
      <w:r>
        <w:t>clickamos</w:t>
      </w:r>
      <w:proofErr w:type="spellEnd"/>
      <w:r>
        <w:t xml:space="preserve"> sobre “</w:t>
      </w:r>
      <w:r>
        <w:rPr>
          <w:i/>
          <w:iCs/>
        </w:rPr>
        <w:t>Nueva</w:t>
      </w:r>
      <w:r>
        <w:t>”.</w:t>
      </w:r>
    </w:p>
    <w:p w14:paraId="142635A6" w14:textId="77777777" w:rsidR="008667D0" w:rsidRDefault="008667D0" w:rsidP="003C3DC0">
      <w:pPr>
        <w:ind w:firstLine="0"/>
        <w:jc w:val="center"/>
      </w:pPr>
      <w:r w:rsidRPr="00EB66BB">
        <w:rPr>
          <w:noProof/>
        </w:rPr>
        <w:drawing>
          <wp:inline distT="0" distB="0" distL="0" distR="0" wp14:anchorId="639FD928" wp14:editId="065AC427">
            <wp:extent cx="5400040" cy="175514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E4CF3D" w14:textId="5BBA0AD6" w:rsidR="008667D0" w:rsidRDefault="008667D0" w:rsidP="003C3DC0">
      <w:pPr>
        <w:spacing w:line="259" w:lineRule="auto"/>
        <w:ind w:firstLine="0"/>
        <w:jc w:val="both"/>
      </w:pPr>
    </w:p>
    <w:p w14:paraId="1CEF17E7" w14:textId="77777777" w:rsidR="008667D0" w:rsidRPr="00EB66BB" w:rsidRDefault="008667D0" w:rsidP="003C3DC0">
      <w:pPr>
        <w:jc w:val="both"/>
      </w:pPr>
      <w:r>
        <w:t>Entonces elegiremos el tamaño de la partición y seleccionaremos “</w:t>
      </w:r>
      <w:r>
        <w:rPr>
          <w:i/>
          <w:iCs/>
        </w:rPr>
        <w:t>Partición lógica</w:t>
      </w:r>
      <w:r>
        <w:t xml:space="preserve">”. Esta se corresponde a la </w:t>
      </w:r>
      <w:r w:rsidRPr="00EB66BB">
        <w:rPr>
          <w:b/>
          <w:bCs/>
        </w:rPr>
        <w:t>partición R:</w:t>
      </w:r>
    </w:p>
    <w:p w14:paraId="1B74AA00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6323BFDE" wp14:editId="6D848E39">
            <wp:extent cx="5400040" cy="1807845"/>
            <wp:effectExtent l="0" t="0" r="0" b="190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AA7480" w14:textId="77777777" w:rsidR="008667D0" w:rsidRDefault="008667D0" w:rsidP="003C3DC0">
      <w:pPr>
        <w:ind w:firstLine="0"/>
        <w:jc w:val="both"/>
      </w:pPr>
    </w:p>
    <w:p w14:paraId="57443CAC" w14:textId="5E59F48A" w:rsidR="008667D0" w:rsidRDefault="008667D0" w:rsidP="003C3DC0">
      <w:pPr>
        <w:ind w:firstLine="0"/>
        <w:jc w:val="both"/>
      </w:pPr>
      <w:r>
        <w:tab/>
        <w:t>El disco que se ve en esta foto es el primero, el de 2 GB.</w:t>
      </w:r>
    </w:p>
    <w:p w14:paraId="6FD87B15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1151141A" wp14:editId="6E7CD26E">
            <wp:extent cx="5400040" cy="168084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6C458" w14:textId="77777777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3BD75D94" w14:textId="77777777" w:rsidR="008667D0" w:rsidRDefault="008667D0" w:rsidP="003C3DC0">
      <w:pPr>
        <w:pStyle w:val="Ttulo3"/>
        <w:jc w:val="both"/>
      </w:pPr>
      <w:bookmarkStart w:id="4" w:name="_Toc189336959"/>
      <w:r w:rsidRPr="008667D0">
        <w:lastRenderedPageBreak/>
        <w:t>Particionar</w:t>
      </w:r>
      <w:r>
        <w:t xml:space="preserve"> “DISCO2”</w:t>
      </w:r>
      <w:bookmarkEnd w:id="4"/>
    </w:p>
    <w:p w14:paraId="502DC909" w14:textId="77777777" w:rsidR="008667D0" w:rsidRDefault="008667D0" w:rsidP="003108C4">
      <w:r>
        <w:t>Haremos lo mismo con el segundo disco. En primer lugar, debemos de crear la tabla de particiones.</w:t>
      </w:r>
    </w:p>
    <w:p w14:paraId="45ACFE9E" w14:textId="3CA26F5B" w:rsidR="008667D0" w:rsidRDefault="008667D0" w:rsidP="003108C4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45A1AD83" wp14:editId="668A55A0">
            <wp:extent cx="5033319" cy="1270759"/>
            <wp:effectExtent l="0" t="0" r="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4656" cy="12736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D97D" w14:textId="77777777" w:rsidR="003108C4" w:rsidRDefault="003108C4" w:rsidP="003108C4">
      <w:pPr>
        <w:ind w:firstLine="0"/>
        <w:jc w:val="center"/>
      </w:pPr>
    </w:p>
    <w:p w14:paraId="18B0C227" w14:textId="77777777" w:rsidR="008667D0" w:rsidRDefault="008667D0" w:rsidP="003C3DC0">
      <w:pPr>
        <w:ind w:firstLine="0"/>
        <w:jc w:val="both"/>
      </w:pPr>
      <w:r>
        <w:tab/>
        <w:t>Y elegiremos el tipo de tabla de particiones. En mi caso, igual que “</w:t>
      </w:r>
      <w:r>
        <w:rPr>
          <w:i/>
          <w:iCs/>
        </w:rPr>
        <w:t>DISCO1</w:t>
      </w:r>
      <w:r>
        <w:t>”.</w:t>
      </w:r>
    </w:p>
    <w:p w14:paraId="501501F9" w14:textId="77777777" w:rsidR="008667D0" w:rsidRDefault="008667D0" w:rsidP="003C3DC0">
      <w:pPr>
        <w:ind w:firstLine="0"/>
        <w:jc w:val="center"/>
      </w:pPr>
      <w:r w:rsidRPr="00E425D0">
        <w:rPr>
          <w:noProof/>
        </w:rPr>
        <w:drawing>
          <wp:inline distT="0" distB="0" distL="0" distR="0" wp14:anchorId="6403CF90" wp14:editId="013EAB7F">
            <wp:extent cx="5148648" cy="887573"/>
            <wp:effectExtent l="0" t="0" r="0" b="825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162868" cy="89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982F3" w14:textId="77777777" w:rsidR="008667D0" w:rsidRDefault="008667D0" w:rsidP="003C3DC0">
      <w:pPr>
        <w:ind w:firstLine="0"/>
        <w:jc w:val="both"/>
      </w:pPr>
    </w:p>
    <w:p w14:paraId="0F2187C9" w14:textId="77777777" w:rsidR="008667D0" w:rsidRDefault="008667D0" w:rsidP="003C3DC0">
      <w:pPr>
        <w:jc w:val="both"/>
      </w:pPr>
      <w:r>
        <w:t>Ahora crearemos las particiones al igual que con el “</w:t>
      </w:r>
      <w:r>
        <w:rPr>
          <w:i/>
          <w:iCs/>
        </w:rPr>
        <w:t>DISCO1</w:t>
      </w:r>
      <w:r>
        <w:t xml:space="preserve">”. Esta se corresponde con la partición </w:t>
      </w:r>
      <w:r w:rsidRPr="00E425D0">
        <w:rPr>
          <w:b/>
          <w:bCs/>
        </w:rPr>
        <w:t>S:</w:t>
      </w:r>
    </w:p>
    <w:p w14:paraId="1462E5E4" w14:textId="77777777" w:rsidR="008667D0" w:rsidRDefault="008667D0" w:rsidP="003C3DC0">
      <w:pPr>
        <w:ind w:firstLine="0"/>
        <w:jc w:val="center"/>
      </w:pPr>
      <w:r w:rsidRPr="003C3DC0">
        <w:rPr>
          <w:b/>
          <w:bCs/>
          <w:noProof/>
        </w:rPr>
        <w:drawing>
          <wp:inline distT="0" distB="0" distL="0" distR="0" wp14:anchorId="5C45D4FE" wp14:editId="1F11518A">
            <wp:extent cx="4882101" cy="1714246"/>
            <wp:effectExtent l="0" t="0" r="0" b="63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21058" cy="172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A1453" w14:textId="77777777" w:rsidR="008667D0" w:rsidRDefault="008667D0" w:rsidP="003C3DC0">
      <w:pPr>
        <w:jc w:val="both"/>
      </w:pPr>
    </w:p>
    <w:p w14:paraId="508A8C58" w14:textId="77777777" w:rsidR="008667D0" w:rsidRDefault="008667D0" w:rsidP="003C3DC0">
      <w:pPr>
        <w:jc w:val="both"/>
        <w:rPr>
          <w:b/>
          <w:bCs/>
        </w:rPr>
      </w:pPr>
      <w:r>
        <w:t xml:space="preserve">Está se corresponde con la partición </w:t>
      </w:r>
      <w:r w:rsidRPr="00E425D0">
        <w:rPr>
          <w:b/>
          <w:bCs/>
        </w:rPr>
        <w:t>T:</w:t>
      </w:r>
    </w:p>
    <w:p w14:paraId="6E36DDCA" w14:textId="77777777" w:rsidR="008667D0" w:rsidRDefault="008667D0" w:rsidP="003C3DC0">
      <w:pPr>
        <w:ind w:firstLine="0"/>
        <w:jc w:val="center"/>
        <w:rPr>
          <w:b/>
          <w:bCs/>
        </w:rPr>
      </w:pPr>
      <w:r w:rsidRPr="003C3DC0">
        <w:rPr>
          <w:noProof/>
        </w:rPr>
        <w:drawing>
          <wp:inline distT="0" distB="0" distL="0" distR="0" wp14:anchorId="389520CF" wp14:editId="4FC262F3">
            <wp:extent cx="4847568" cy="1709530"/>
            <wp:effectExtent l="0" t="0" r="0" b="508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88024" cy="1723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75B5" w14:textId="6624CFE5" w:rsidR="008667D0" w:rsidRDefault="008667D0" w:rsidP="003C3DC0">
      <w:pPr>
        <w:jc w:val="both"/>
        <w:rPr>
          <w:b/>
          <w:bCs/>
        </w:rPr>
      </w:pPr>
      <w:r>
        <w:lastRenderedPageBreak/>
        <w:t xml:space="preserve">Esta se corresponde con la partición </w:t>
      </w:r>
      <w:r w:rsidRPr="00E425D0">
        <w:rPr>
          <w:b/>
          <w:bCs/>
        </w:rPr>
        <w:t>U:</w:t>
      </w:r>
    </w:p>
    <w:p w14:paraId="4F9B8D2D" w14:textId="77777777" w:rsidR="008667D0" w:rsidRPr="00E425D0" w:rsidRDefault="008667D0" w:rsidP="003C3DC0">
      <w:pPr>
        <w:ind w:firstLine="0"/>
        <w:jc w:val="center"/>
      </w:pPr>
      <w:r w:rsidRPr="00E558E5">
        <w:rPr>
          <w:noProof/>
        </w:rPr>
        <w:drawing>
          <wp:inline distT="0" distB="0" distL="0" distR="0" wp14:anchorId="616A0457" wp14:editId="3B356349">
            <wp:extent cx="5400040" cy="187071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3CAD2" w14:textId="77777777" w:rsidR="008667D0" w:rsidRDefault="008667D0" w:rsidP="003C3DC0">
      <w:pPr>
        <w:jc w:val="both"/>
        <w:rPr>
          <w:b/>
          <w:bCs/>
        </w:rPr>
      </w:pPr>
    </w:p>
    <w:p w14:paraId="64089B1A" w14:textId="77777777" w:rsidR="008667D0" w:rsidRPr="00E558E5" w:rsidRDefault="008667D0" w:rsidP="003C3DC0">
      <w:pPr>
        <w:jc w:val="both"/>
      </w:pPr>
      <w:r>
        <w:t xml:space="preserve">Ahora crearemos la partición extendida correspondiente para almacenar las particiones lógicas </w:t>
      </w:r>
      <w:r w:rsidRPr="003C3DC0">
        <w:rPr>
          <w:b/>
          <w:bCs/>
        </w:rPr>
        <w:t>V:</w:t>
      </w:r>
      <w:r>
        <w:t xml:space="preserve"> y </w:t>
      </w:r>
      <w:r w:rsidRPr="003C3DC0">
        <w:rPr>
          <w:b/>
          <w:bCs/>
        </w:rPr>
        <w:t>W:</w:t>
      </w:r>
    </w:p>
    <w:p w14:paraId="393312DB" w14:textId="77777777" w:rsidR="008667D0" w:rsidRDefault="008667D0" w:rsidP="003C3DC0">
      <w:pPr>
        <w:ind w:firstLine="0"/>
        <w:jc w:val="center"/>
        <w:rPr>
          <w:b/>
          <w:bCs/>
        </w:rPr>
      </w:pPr>
      <w:r w:rsidRPr="00E558E5">
        <w:rPr>
          <w:b/>
          <w:bCs/>
          <w:noProof/>
        </w:rPr>
        <w:drawing>
          <wp:inline distT="0" distB="0" distL="0" distR="0" wp14:anchorId="0A2EADA8" wp14:editId="3BC8BA1B">
            <wp:extent cx="5400040" cy="1863090"/>
            <wp:effectExtent l="0" t="0" r="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7304D" w14:textId="77777777" w:rsidR="008667D0" w:rsidRDefault="008667D0" w:rsidP="003C3DC0">
      <w:pPr>
        <w:ind w:firstLine="0"/>
        <w:jc w:val="both"/>
        <w:rPr>
          <w:b/>
          <w:bCs/>
        </w:rPr>
      </w:pPr>
    </w:p>
    <w:p w14:paraId="4CB4E485" w14:textId="77777777" w:rsidR="008667D0" w:rsidRDefault="008667D0" w:rsidP="003C3DC0">
      <w:pPr>
        <w:jc w:val="both"/>
        <w:rPr>
          <w:b/>
          <w:bCs/>
        </w:rPr>
      </w:pPr>
      <w:r>
        <w:t xml:space="preserve">Dentro de la nueva partición extendida, crearemos la partición </w:t>
      </w:r>
      <w:r w:rsidRPr="00E558E5">
        <w:rPr>
          <w:b/>
          <w:bCs/>
        </w:rPr>
        <w:t>V:</w:t>
      </w:r>
    </w:p>
    <w:p w14:paraId="52AFA78B" w14:textId="77777777" w:rsidR="008667D0" w:rsidRDefault="008667D0" w:rsidP="003C3DC0">
      <w:pPr>
        <w:pStyle w:val="Sinespaciado"/>
        <w:jc w:val="center"/>
      </w:pPr>
      <w:r w:rsidRPr="00E558E5">
        <w:rPr>
          <w:noProof/>
        </w:rPr>
        <w:drawing>
          <wp:inline distT="0" distB="0" distL="0" distR="0" wp14:anchorId="1E9880DE" wp14:editId="5B947D11">
            <wp:extent cx="5400040" cy="1885315"/>
            <wp:effectExtent l="0" t="0" r="0" b="635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B688C" w14:textId="77777777" w:rsidR="008667D0" w:rsidRDefault="008667D0" w:rsidP="003C3DC0">
      <w:pPr>
        <w:pStyle w:val="Sinespaciado"/>
        <w:jc w:val="both"/>
      </w:pPr>
    </w:p>
    <w:p w14:paraId="2BA68FAA" w14:textId="77777777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4047FD45" w14:textId="0BE42B4C" w:rsidR="008667D0" w:rsidRPr="008B0FD6" w:rsidRDefault="008667D0" w:rsidP="003C3DC0">
      <w:pPr>
        <w:jc w:val="both"/>
        <w:rPr>
          <w:b/>
          <w:bCs/>
        </w:rPr>
      </w:pPr>
      <w:r>
        <w:lastRenderedPageBreak/>
        <w:t xml:space="preserve">Y también crearemos la partición </w:t>
      </w:r>
      <w:r w:rsidRPr="00E558E5">
        <w:rPr>
          <w:b/>
          <w:bCs/>
        </w:rPr>
        <w:t>W:</w:t>
      </w:r>
    </w:p>
    <w:p w14:paraId="1206C372" w14:textId="77777777" w:rsidR="008667D0" w:rsidRDefault="008667D0" w:rsidP="003C3DC0">
      <w:pPr>
        <w:pStyle w:val="Sinespaciado"/>
        <w:jc w:val="center"/>
      </w:pPr>
      <w:r w:rsidRPr="00E558E5">
        <w:rPr>
          <w:noProof/>
        </w:rPr>
        <w:drawing>
          <wp:inline distT="0" distB="0" distL="0" distR="0" wp14:anchorId="6A8EECC2" wp14:editId="081DCAC9">
            <wp:extent cx="5400040" cy="1864360"/>
            <wp:effectExtent l="0" t="0" r="0" b="254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4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49FD1" w14:textId="77777777" w:rsidR="008667D0" w:rsidRDefault="008667D0" w:rsidP="003C3DC0">
      <w:pPr>
        <w:pStyle w:val="Sinespaciado"/>
        <w:jc w:val="both"/>
      </w:pPr>
    </w:p>
    <w:p w14:paraId="02F3DFA2" w14:textId="77777777" w:rsidR="008667D0" w:rsidRDefault="008667D0" w:rsidP="003C3DC0">
      <w:pPr>
        <w:pStyle w:val="Sinespaciado"/>
        <w:jc w:val="both"/>
      </w:pPr>
    </w:p>
    <w:p w14:paraId="35E0EA85" w14:textId="0B1A52B9" w:rsidR="008667D0" w:rsidRPr="00E558E5" w:rsidRDefault="008667D0" w:rsidP="003C3DC0">
      <w:pPr>
        <w:jc w:val="both"/>
      </w:pPr>
      <w:r>
        <w:t>Así se queda el disco tras crear todas las particiones.</w:t>
      </w:r>
    </w:p>
    <w:p w14:paraId="334E2ADB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79F9419B" wp14:editId="6A56C72D">
            <wp:extent cx="5400040" cy="1867535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59AF2" w14:textId="77777777" w:rsidR="003108C4" w:rsidRDefault="003108C4" w:rsidP="003C3DC0">
      <w:pPr>
        <w:spacing w:line="259" w:lineRule="auto"/>
        <w:ind w:firstLine="0"/>
        <w:jc w:val="both"/>
      </w:pPr>
    </w:p>
    <w:p w14:paraId="1193A07A" w14:textId="77777777" w:rsidR="008667D0" w:rsidRDefault="008667D0" w:rsidP="003C3DC0">
      <w:pPr>
        <w:pStyle w:val="Ttulo2"/>
        <w:jc w:val="both"/>
      </w:pPr>
      <w:bookmarkStart w:id="5" w:name="_Toc189336960"/>
      <w:r w:rsidRPr="008667D0">
        <w:t>Borrar</w:t>
      </w:r>
      <w:r>
        <w:t xml:space="preserve"> partición W:</w:t>
      </w:r>
      <w:bookmarkEnd w:id="5"/>
    </w:p>
    <w:p w14:paraId="678021CA" w14:textId="77777777" w:rsidR="008667D0" w:rsidRPr="00E558E5" w:rsidRDefault="008667D0" w:rsidP="003C3DC0">
      <w:pPr>
        <w:jc w:val="both"/>
      </w:pPr>
      <w:r>
        <w:t>Nos pondremos sobre el “</w:t>
      </w:r>
      <w:r>
        <w:rPr>
          <w:i/>
          <w:iCs/>
        </w:rPr>
        <w:t>DISCO2</w:t>
      </w:r>
      <w:r>
        <w:t xml:space="preserve">”, hacemos </w:t>
      </w:r>
      <w:proofErr w:type="spellStart"/>
      <w:r>
        <w:t>click</w:t>
      </w:r>
      <w:proofErr w:type="spellEnd"/>
      <w:r>
        <w:t xml:space="preserve"> derecho sobre la partición </w:t>
      </w:r>
      <w:r w:rsidRPr="008B0FD6">
        <w:rPr>
          <w:b/>
          <w:bCs/>
        </w:rPr>
        <w:t>W:</w:t>
      </w:r>
      <w:r>
        <w:t xml:space="preserve"> y </w:t>
      </w:r>
      <w:proofErr w:type="spellStart"/>
      <w:r>
        <w:t>clickamos</w:t>
      </w:r>
      <w:proofErr w:type="spellEnd"/>
      <w:r>
        <w:t xml:space="preserve"> en “</w:t>
      </w:r>
      <w:proofErr w:type="spellStart"/>
      <w:r>
        <w:rPr>
          <w:i/>
          <w:iCs/>
        </w:rPr>
        <w:t>Delete</w:t>
      </w:r>
      <w:proofErr w:type="spellEnd"/>
      <w:r>
        <w:t>”.</w:t>
      </w:r>
    </w:p>
    <w:p w14:paraId="399D2870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1E23EA88" wp14:editId="62E92D6F">
            <wp:extent cx="5400040" cy="179197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5134C" w14:textId="51261FDD" w:rsidR="003108C4" w:rsidRDefault="003108C4">
      <w:pPr>
        <w:spacing w:line="259" w:lineRule="auto"/>
        <w:ind w:firstLine="0"/>
      </w:pPr>
      <w:r>
        <w:br w:type="page"/>
      </w:r>
    </w:p>
    <w:p w14:paraId="726236CE" w14:textId="77777777" w:rsidR="008667D0" w:rsidRDefault="008667D0" w:rsidP="003C3DC0">
      <w:pPr>
        <w:pStyle w:val="Ttulo2"/>
        <w:jc w:val="both"/>
      </w:pPr>
      <w:bookmarkStart w:id="6" w:name="_Toc189336961"/>
      <w:r w:rsidRPr="008667D0">
        <w:lastRenderedPageBreak/>
        <w:t>Aumentar</w:t>
      </w:r>
      <w:r>
        <w:t xml:space="preserve"> tamaño de la partición V: a 300 MB</w:t>
      </w:r>
      <w:bookmarkEnd w:id="6"/>
    </w:p>
    <w:p w14:paraId="3CDD61C4" w14:textId="77777777" w:rsidR="008667D0" w:rsidRPr="00E558E5" w:rsidRDefault="008667D0" w:rsidP="003C3DC0">
      <w:pPr>
        <w:jc w:val="both"/>
      </w:pPr>
      <w:r>
        <w:t xml:space="preserve">Para aumentar el tamaño de una partición, haremos </w:t>
      </w:r>
      <w:proofErr w:type="spellStart"/>
      <w:r>
        <w:t>click</w:t>
      </w:r>
      <w:proofErr w:type="spellEnd"/>
      <w:r>
        <w:t xml:space="preserve"> derecho sobre ella y </w:t>
      </w:r>
      <w:proofErr w:type="spellStart"/>
      <w:r>
        <w:t>clickaremos</w:t>
      </w:r>
      <w:proofErr w:type="spellEnd"/>
      <w:r>
        <w:t xml:space="preserve"> sobre “</w:t>
      </w:r>
      <w:r>
        <w:rPr>
          <w:i/>
          <w:iCs/>
        </w:rPr>
        <w:t>Redimensionar/mover</w:t>
      </w:r>
      <w:r>
        <w:t>”.</w:t>
      </w:r>
    </w:p>
    <w:p w14:paraId="13FC6975" w14:textId="7777777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2680E6D9" wp14:editId="3A24DF69">
            <wp:extent cx="5400040" cy="204406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66B65" w14:textId="77777777" w:rsidR="008667D0" w:rsidRDefault="008667D0" w:rsidP="003C3DC0">
      <w:pPr>
        <w:ind w:firstLine="0"/>
        <w:jc w:val="both"/>
      </w:pPr>
    </w:p>
    <w:p w14:paraId="5532DCE1" w14:textId="77777777" w:rsidR="008667D0" w:rsidRPr="00E558E5" w:rsidRDefault="008667D0" w:rsidP="003C3DC0">
      <w:pPr>
        <w:ind w:firstLine="0"/>
        <w:jc w:val="both"/>
      </w:pPr>
      <w:r>
        <w:tab/>
        <w:t>Ahora pondremos el tamaño nuevo y pulsamos en “</w:t>
      </w:r>
      <w:r>
        <w:rPr>
          <w:i/>
          <w:iCs/>
        </w:rPr>
        <w:t>Redimensionar/mover</w:t>
      </w:r>
      <w:r>
        <w:t>”.</w:t>
      </w:r>
    </w:p>
    <w:p w14:paraId="1B507FC1" w14:textId="497A56E7" w:rsidR="008667D0" w:rsidRDefault="008667D0" w:rsidP="003C3DC0">
      <w:pPr>
        <w:ind w:firstLine="0"/>
        <w:jc w:val="center"/>
      </w:pPr>
      <w:r w:rsidRPr="00C966E0">
        <w:rPr>
          <w:noProof/>
        </w:rPr>
        <w:drawing>
          <wp:inline distT="0" distB="0" distL="0" distR="0" wp14:anchorId="339B8B0C" wp14:editId="58D1DEF9">
            <wp:extent cx="5200153" cy="2217063"/>
            <wp:effectExtent l="0" t="0" r="635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221774" cy="222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64ADF6" w14:textId="77777777" w:rsidR="003108C4" w:rsidRDefault="003108C4" w:rsidP="003C3DC0">
      <w:pPr>
        <w:ind w:firstLine="0"/>
        <w:jc w:val="center"/>
      </w:pPr>
    </w:p>
    <w:p w14:paraId="7A41C4AF" w14:textId="77777777" w:rsidR="008667D0" w:rsidRDefault="008667D0" w:rsidP="003C3DC0">
      <w:pPr>
        <w:pStyle w:val="Ttulo2"/>
        <w:jc w:val="both"/>
      </w:pPr>
      <w:bookmarkStart w:id="7" w:name="_Toc189336962"/>
      <w:r>
        <w:t xml:space="preserve">Borrar </w:t>
      </w:r>
      <w:r w:rsidRPr="008667D0">
        <w:t>partición</w:t>
      </w:r>
      <w:r>
        <w:t xml:space="preserve"> Q:</w:t>
      </w:r>
      <w:bookmarkEnd w:id="7"/>
    </w:p>
    <w:p w14:paraId="482368E8" w14:textId="77777777" w:rsidR="008667D0" w:rsidRPr="00E558E5" w:rsidRDefault="008667D0" w:rsidP="003C3DC0">
      <w:pPr>
        <w:jc w:val="both"/>
      </w:pPr>
      <w:r>
        <w:t xml:space="preserve">Nos pondremos sobre el </w:t>
      </w:r>
      <w:r>
        <w:rPr>
          <w:i/>
          <w:iCs/>
        </w:rPr>
        <w:t>DISCO1</w:t>
      </w:r>
      <w:r>
        <w:t>, seleccionamos la partición y pulsamos el icono señalado en la imagen para borrarla.</w:t>
      </w:r>
    </w:p>
    <w:p w14:paraId="117C6586" w14:textId="77777777" w:rsidR="008667D0" w:rsidRDefault="008667D0" w:rsidP="003C3DC0">
      <w:pPr>
        <w:ind w:firstLine="0"/>
        <w:jc w:val="center"/>
      </w:pPr>
      <w:r w:rsidRPr="00E428B7">
        <w:rPr>
          <w:noProof/>
        </w:rPr>
        <w:drawing>
          <wp:inline distT="0" distB="0" distL="0" distR="0" wp14:anchorId="2BCCC712" wp14:editId="69FDD2E1">
            <wp:extent cx="5400040" cy="1805940"/>
            <wp:effectExtent l="0" t="0" r="0" b="381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D34F17" w14:textId="77777777" w:rsidR="008667D0" w:rsidRDefault="008667D0" w:rsidP="003C3DC0">
      <w:pPr>
        <w:pStyle w:val="Ttulo2"/>
        <w:jc w:val="both"/>
      </w:pPr>
      <w:bookmarkStart w:id="8" w:name="_Toc189336963"/>
      <w:r w:rsidRPr="008667D0">
        <w:lastRenderedPageBreak/>
        <w:t>Volver</w:t>
      </w:r>
      <w:r>
        <w:t xml:space="preserve"> a crear partición Q: con 100 MB</w:t>
      </w:r>
      <w:bookmarkEnd w:id="8"/>
    </w:p>
    <w:p w14:paraId="628DF0A8" w14:textId="77777777" w:rsidR="008667D0" w:rsidRPr="00E558E5" w:rsidRDefault="008667D0" w:rsidP="003C3DC0">
      <w:pPr>
        <w:jc w:val="both"/>
      </w:pPr>
      <w:r>
        <w:t xml:space="preserve">Haremos </w:t>
      </w:r>
      <w:proofErr w:type="spellStart"/>
      <w:r>
        <w:t>click</w:t>
      </w:r>
      <w:proofErr w:type="spellEnd"/>
      <w:r>
        <w:t xml:space="preserve"> derecho sobre el espacio que ha dejado la partición del punto anterior, y hacemos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Nueva</w:t>
      </w:r>
      <w:r>
        <w:t>”.</w:t>
      </w:r>
    </w:p>
    <w:p w14:paraId="7A564BEC" w14:textId="77777777" w:rsidR="008667D0" w:rsidRDefault="008667D0" w:rsidP="003C3DC0">
      <w:pPr>
        <w:ind w:firstLine="0"/>
        <w:jc w:val="center"/>
      </w:pPr>
      <w:r w:rsidRPr="00E558E5">
        <w:rPr>
          <w:noProof/>
        </w:rPr>
        <w:drawing>
          <wp:inline distT="0" distB="0" distL="0" distR="0" wp14:anchorId="498FFDAB" wp14:editId="34037398">
            <wp:extent cx="5400040" cy="1804035"/>
            <wp:effectExtent l="0" t="0" r="0" b="571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B9657" w14:textId="77777777" w:rsidR="008667D0" w:rsidRDefault="008667D0" w:rsidP="003C3DC0">
      <w:pPr>
        <w:ind w:firstLine="0"/>
        <w:jc w:val="both"/>
      </w:pPr>
    </w:p>
    <w:p w14:paraId="60B38050" w14:textId="77777777" w:rsidR="008667D0" w:rsidRPr="00E558E5" w:rsidRDefault="008667D0" w:rsidP="003C3DC0">
      <w:pPr>
        <w:ind w:firstLine="0"/>
        <w:jc w:val="both"/>
      </w:pPr>
      <w:r>
        <w:tab/>
        <w:t>Y crearemos una nueva partición primaria de 100 MB.</w:t>
      </w:r>
    </w:p>
    <w:p w14:paraId="614E6ECD" w14:textId="77777777" w:rsidR="008667D0" w:rsidRDefault="008667D0" w:rsidP="003C3DC0">
      <w:pPr>
        <w:ind w:firstLine="0"/>
        <w:jc w:val="center"/>
      </w:pPr>
      <w:r w:rsidRPr="00E428B7">
        <w:rPr>
          <w:noProof/>
        </w:rPr>
        <w:drawing>
          <wp:inline distT="0" distB="0" distL="0" distR="0" wp14:anchorId="03766C55" wp14:editId="7126B1BF">
            <wp:extent cx="5400040" cy="1804035"/>
            <wp:effectExtent l="0" t="0" r="0" b="571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FDA456" w14:textId="0663CF07" w:rsidR="008667D0" w:rsidRDefault="008667D0" w:rsidP="003C3DC0">
      <w:pPr>
        <w:spacing w:line="259" w:lineRule="auto"/>
        <w:ind w:firstLine="0"/>
        <w:jc w:val="both"/>
      </w:pPr>
    </w:p>
    <w:p w14:paraId="5596465E" w14:textId="77777777" w:rsidR="008667D0" w:rsidRDefault="008667D0" w:rsidP="003C3DC0">
      <w:pPr>
        <w:pStyle w:val="Ttulo2"/>
        <w:jc w:val="both"/>
      </w:pPr>
      <w:bookmarkStart w:id="9" w:name="_Toc189336964"/>
      <w:r>
        <w:t xml:space="preserve">Fusionar </w:t>
      </w:r>
      <w:r w:rsidRPr="008667D0">
        <w:t>particiones</w:t>
      </w:r>
      <w:r>
        <w:t xml:space="preserve"> S: y T:</w:t>
      </w:r>
      <w:bookmarkEnd w:id="9"/>
      <w:r>
        <w:t xml:space="preserve"> </w:t>
      </w:r>
    </w:p>
    <w:p w14:paraId="011656CC" w14:textId="77777777" w:rsidR="008667D0" w:rsidRDefault="008667D0" w:rsidP="003C3DC0">
      <w:pPr>
        <w:jc w:val="both"/>
      </w:pPr>
      <w:r>
        <w:t>Para unificar las particiones en una sola, las eliminaré y crearé una del tamaño total de las dos.</w:t>
      </w:r>
    </w:p>
    <w:p w14:paraId="510C90FF" w14:textId="77777777" w:rsidR="008667D0" w:rsidRDefault="008667D0" w:rsidP="003C3DC0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747DE76B" wp14:editId="1D23D79A">
            <wp:extent cx="5006094" cy="1677725"/>
            <wp:effectExtent l="0" t="0" r="4445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043938" cy="1690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36C03" w14:textId="3E09E77B" w:rsidR="008667D0" w:rsidRDefault="008667D0" w:rsidP="003C3DC0">
      <w:pPr>
        <w:ind w:firstLine="0"/>
        <w:jc w:val="both"/>
      </w:pPr>
    </w:p>
    <w:p w14:paraId="1D022C68" w14:textId="77777777" w:rsidR="003108C4" w:rsidRDefault="003108C4" w:rsidP="003C3DC0">
      <w:pPr>
        <w:ind w:firstLine="0"/>
        <w:jc w:val="both"/>
      </w:pPr>
    </w:p>
    <w:p w14:paraId="6BF3B18A" w14:textId="77777777" w:rsidR="008667D0" w:rsidRDefault="008667D0" w:rsidP="003C3DC0">
      <w:pPr>
        <w:ind w:firstLine="0"/>
        <w:jc w:val="both"/>
      </w:pPr>
      <w:r>
        <w:lastRenderedPageBreak/>
        <w:tab/>
        <w:t>Y daremos un tamaño total de 400 MB.</w:t>
      </w:r>
    </w:p>
    <w:p w14:paraId="7EEEDE09" w14:textId="1B35D6F8" w:rsidR="008667D0" w:rsidRPr="00AD688B" w:rsidRDefault="008667D0" w:rsidP="003C3DC0">
      <w:pPr>
        <w:ind w:firstLine="0"/>
        <w:jc w:val="center"/>
      </w:pPr>
      <w:r w:rsidRPr="00AD688B">
        <w:rPr>
          <w:noProof/>
        </w:rPr>
        <w:drawing>
          <wp:inline distT="0" distB="0" distL="0" distR="0" wp14:anchorId="0312FFCC" wp14:editId="52FFBEAC">
            <wp:extent cx="4667415" cy="1615813"/>
            <wp:effectExtent l="0" t="0" r="0" b="381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700494" cy="1627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F67B" w14:textId="77777777" w:rsidR="008667D0" w:rsidRPr="00AD688B" w:rsidRDefault="008667D0" w:rsidP="003C3DC0">
      <w:pPr>
        <w:jc w:val="both"/>
      </w:pPr>
    </w:p>
    <w:p w14:paraId="34A4A639" w14:textId="77777777" w:rsidR="008667D0" w:rsidRDefault="008667D0" w:rsidP="003C3DC0">
      <w:pPr>
        <w:pStyle w:val="Ttulo2"/>
        <w:jc w:val="both"/>
      </w:pPr>
      <w:bookmarkStart w:id="10" w:name="_Toc189336965"/>
      <w:r>
        <w:t xml:space="preserve">Cambiar </w:t>
      </w:r>
      <w:r w:rsidRPr="008667D0">
        <w:t>formato</w:t>
      </w:r>
      <w:r>
        <w:t xml:space="preserve"> de particiones P: (FAT) y U: (NTFS)</w:t>
      </w:r>
      <w:bookmarkEnd w:id="10"/>
    </w:p>
    <w:p w14:paraId="2B89B4DF" w14:textId="77777777" w:rsidR="008667D0" w:rsidRPr="0027062B" w:rsidRDefault="008667D0" w:rsidP="003C3DC0">
      <w:pPr>
        <w:jc w:val="both"/>
      </w:pPr>
      <w:r>
        <w:t xml:space="preserve">Para cambiar el formato de las particiones, debemos de hacer </w:t>
      </w:r>
      <w:proofErr w:type="spellStart"/>
      <w:r>
        <w:t>click</w:t>
      </w:r>
      <w:proofErr w:type="spellEnd"/>
      <w:r>
        <w:t xml:space="preserve"> derecho sobre ellas, seleccionar “</w:t>
      </w:r>
      <w:r>
        <w:rPr>
          <w:i/>
          <w:iCs/>
        </w:rPr>
        <w:t>Formatear como</w:t>
      </w:r>
      <w:r>
        <w:t xml:space="preserve">”, y elegir el formato. En el caso de </w:t>
      </w:r>
      <w:r w:rsidRPr="008B0FD6">
        <w:rPr>
          <w:b/>
          <w:bCs/>
        </w:rPr>
        <w:t>P:</w:t>
      </w:r>
      <w:r>
        <w:t xml:space="preserve"> utilizaremos </w:t>
      </w:r>
      <w:r w:rsidRPr="008B0FD6">
        <w:rPr>
          <w:b/>
          <w:bCs/>
        </w:rPr>
        <w:t>FAT</w:t>
      </w:r>
      <w:r>
        <w:t>.</w:t>
      </w:r>
    </w:p>
    <w:p w14:paraId="5CEC9285" w14:textId="776E59A2" w:rsidR="008667D0" w:rsidRDefault="008667D0" w:rsidP="003C3DC0">
      <w:pPr>
        <w:ind w:firstLine="0"/>
        <w:jc w:val="center"/>
      </w:pPr>
      <w:r w:rsidRPr="00995E90">
        <w:rPr>
          <w:noProof/>
        </w:rPr>
        <w:drawing>
          <wp:inline distT="0" distB="0" distL="0" distR="0" wp14:anchorId="173834D1" wp14:editId="624EEE30">
            <wp:extent cx="4947272" cy="2536466"/>
            <wp:effectExtent l="0" t="0" r="635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970196" cy="2548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1A378" w14:textId="77777777" w:rsidR="003108C4" w:rsidRDefault="003108C4" w:rsidP="003C3DC0">
      <w:pPr>
        <w:ind w:firstLine="0"/>
        <w:jc w:val="center"/>
      </w:pPr>
    </w:p>
    <w:p w14:paraId="7ABDEB67" w14:textId="77777777" w:rsidR="008667D0" w:rsidRDefault="008667D0" w:rsidP="003C3DC0">
      <w:pPr>
        <w:jc w:val="both"/>
      </w:pPr>
      <w:r>
        <w:t>Como podemos ver, ya tiene el formato indicado.</w:t>
      </w:r>
    </w:p>
    <w:p w14:paraId="178F7B83" w14:textId="25992A1B" w:rsidR="008667D0" w:rsidRDefault="008667D0" w:rsidP="003108C4">
      <w:pPr>
        <w:ind w:firstLine="0"/>
        <w:jc w:val="center"/>
      </w:pPr>
      <w:r w:rsidRPr="0027062B">
        <w:rPr>
          <w:noProof/>
        </w:rPr>
        <w:drawing>
          <wp:inline distT="0" distB="0" distL="0" distR="0" wp14:anchorId="091481D8" wp14:editId="72C5E188">
            <wp:extent cx="5400040" cy="2045335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4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820A95" w14:textId="77777777" w:rsidR="008667D0" w:rsidRDefault="008667D0" w:rsidP="003C3DC0">
      <w:pPr>
        <w:ind w:firstLine="0"/>
        <w:jc w:val="both"/>
      </w:pPr>
      <w:r>
        <w:lastRenderedPageBreak/>
        <w:tab/>
        <w:t xml:space="preserve">Ahora haremos lo mismo con </w:t>
      </w:r>
      <w:r w:rsidRPr="008B0FD6">
        <w:rPr>
          <w:b/>
          <w:bCs/>
        </w:rPr>
        <w:t>U:</w:t>
      </w:r>
      <w:r>
        <w:t xml:space="preserve">, pero con formato </w:t>
      </w:r>
      <w:r w:rsidRPr="008B0FD6">
        <w:rPr>
          <w:b/>
          <w:bCs/>
        </w:rPr>
        <w:t>NTFS</w:t>
      </w:r>
      <w:r>
        <w:t>.</w:t>
      </w:r>
    </w:p>
    <w:p w14:paraId="75DCE698" w14:textId="77777777" w:rsidR="008667D0" w:rsidRDefault="008667D0" w:rsidP="003C3DC0">
      <w:pPr>
        <w:ind w:firstLine="0"/>
        <w:jc w:val="center"/>
      </w:pPr>
      <w:r w:rsidRPr="0027062B">
        <w:rPr>
          <w:noProof/>
        </w:rPr>
        <w:drawing>
          <wp:inline distT="0" distB="0" distL="0" distR="0" wp14:anchorId="2C6A02BD" wp14:editId="79F7C886">
            <wp:extent cx="5400040" cy="2992120"/>
            <wp:effectExtent l="0" t="0" r="0" b="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92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747C9" w14:textId="77777777" w:rsidR="008667D0" w:rsidRDefault="008667D0" w:rsidP="003C3DC0">
      <w:pPr>
        <w:ind w:firstLine="0"/>
        <w:jc w:val="both"/>
      </w:pPr>
    </w:p>
    <w:p w14:paraId="7ED9B984" w14:textId="77777777" w:rsidR="008667D0" w:rsidRDefault="008667D0" w:rsidP="003C3DC0">
      <w:pPr>
        <w:ind w:firstLine="708"/>
        <w:jc w:val="both"/>
      </w:pPr>
      <w:r>
        <w:t>Como podemos ver abajo, la partición ya tiene el formato correcto.</w:t>
      </w:r>
    </w:p>
    <w:p w14:paraId="01AEF272" w14:textId="7FF11CC8" w:rsidR="008667D0" w:rsidRDefault="008667D0" w:rsidP="003C3DC0">
      <w:pPr>
        <w:ind w:firstLine="0"/>
        <w:jc w:val="center"/>
      </w:pPr>
      <w:r w:rsidRPr="0027062B">
        <w:rPr>
          <w:noProof/>
        </w:rPr>
        <w:drawing>
          <wp:inline distT="0" distB="0" distL="0" distR="0" wp14:anchorId="31D4C1E7" wp14:editId="1B34527E">
            <wp:extent cx="5192202" cy="1853660"/>
            <wp:effectExtent l="0" t="0" r="889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198354" cy="1855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A0FBA" w14:textId="77777777" w:rsidR="003108C4" w:rsidRDefault="003108C4" w:rsidP="003C3DC0">
      <w:pPr>
        <w:ind w:firstLine="0"/>
        <w:jc w:val="center"/>
      </w:pPr>
    </w:p>
    <w:p w14:paraId="2F97ABB3" w14:textId="36EF0C00" w:rsidR="008667D0" w:rsidRDefault="008667D0" w:rsidP="003C3DC0">
      <w:pPr>
        <w:pStyle w:val="Ttulo2"/>
        <w:jc w:val="both"/>
      </w:pPr>
      <w:bookmarkStart w:id="11" w:name="_Toc189336966"/>
      <w:r>
        <w:t xml:space="preserve">Borrar la </w:t>
      </w:r>
      <w:r w:rsidRPr="008667D0">
        <w:t>partición</w:t>
      </w:r>
      <w:r>
        <w:t xml:space="preserve"> V</w:t>
      </w:r>
      <w:r w:rsidR="003624EE">
        <w:t>:</w:t>
      </w:r>
      <w:bookmarkEnd w:id="11"/>
    </w:p>
    <w:p w14:paraId="68A2B2EA" w14:textId="77777777" w:rsidR="008667D0" w:rsidRPr="008B0FD6" w:rsidRDefault="008667D0" w:rsidP="003C3DC0">
      <w:pPr>
        <w:ind w:firstLine="708"/>
        <w:jc w:val="both"/>
      </w:pPr>
      <w:r>
        <w:t xml:space="preserve">Para borrar la partición </w:t>
      </w:r>
      <w:r w:rsidRPr="008B0FD6">
        <w:rPr>
          <w:b/>
          <w:bCs/>
        </w:rPr>
        <w:t>V:</w:t>
      </w:r>
      <w:r>
        <w:t xml:space="preserve">, la señalaremos y haremos </w:t>
      </w:r>
      <w:proofErr w:type="spellStart"/>
      <w:r>
        <w:t>click</w:t>
      </w:r>
      <w:proofErr w:type="spellEnd"/>
      <w:r>
        <w:t xml:space="preserve"> sobre el botón “</w:t>
      </w:r>
      <w:r>
        <w:rPr>
          <w:i/>
          <w:iCs/>
        </w:rPr>
        <w:t>Eliminar la partición seleccionada</w:t>
      </w:r>
      <w:r>
        <w:t>”.</w:t>
      </w:r>
    </w:p>
    <w:p w14:paraId="44B6B764" w14:textId="77777777" w:rsidR="008667D0" w:rsidRDefault="008667D0" w:rsidP="003C3DC0">
      <w:pPr>
        <w:ind w:firstLine="0"/>
        <w:jc w:val="center"/>
      </w:pPr>
      <w:r w:rsidRPr="00832A21">
        <w:rPr>
          <w:noProof/>
        </w:rPr>
        <w:drawing>
          <wp:inline distT="0" distB="0" distL="0" distR="0" wp14:anchorId="38612ABC" wp14:editId="4AEB947D">
            <wp:extent cx="5231959" cy="1707277"/>
            <wp:effectExtent l="0" t="0" r="6985" b="762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236272" cy="1708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74FD8" w14:textId="77777777" w:rsidR="008667D0" w:rsidRDefault="008667D0" w:rsidP="003C3DC0">
      <w:pPr>
        <w:pStyle w:val="Ttulo2"/>
        <w:jc w:val="both"/>
      </w:pPr>
      <w:bookmarkStart w:id="12" w:name="_Toc189336967"/>
      <w:r>
        <w:lastRenderedPageBreak/>
        <w:t xml:space="preserve">Crear </w:t>
      </w:r>
      <w:r w:rsidRPr="008667D0">
        <w:t>partición</w:t>
      </w:r>
      <w:r>
        <w:t xml:space="preserve"> de copia de seguridad de S:</w:t>
      </w:r>
      <w:bookmarkEnd w:id="12"/>
    </w:p>
    <w:p w14:paraId="1D4F1951" w14:textId="77777777" w:rsidR="008667D0" w:rsidRPr="00832A21" w:rsidRDefault="008667D0" w:rsidP="003C3DC0">
      <w:pPr>
        <w:jc w:val="both"/>
      </w:pPr>
      <w:r>
        <w:t xml:space="preserve">Para crear una copia de seguridad de S:, tendremos que hacer </w:t>
      </w:r>
      <w:proofErr w:type="spellStart"/>
      <w:r>
        <w:t>click</w:t>
      </w:r>
      <w:proofErr w:type="spellEnd"/>
      <w:r>
        <w:t xml:space="preserve"> derecho sobre ella y seleccionar “</w:t>
      </w:r>
      <w:proofErr w:type="spellStart"/>
      <w:r w:rsidRPr="00E80FC8">
        <w:rPr>
          <w:i/>
          <w:iCs/>
        </w:rPr>
        <w:t>Copy</w:t>
      </w:r>
      <w:proofErr w:type="spellEnd"/>
      <w:r>
        <w:t>”.</w:t>
      </w:r>
    </w:p>
    <w:p w14:paraId="7E8AF809" w14:textId="77777777" w:rsidR="008667D0" w:rsidRDefault="008667D0" w:rsidP="003C3DC0">
      <w:pPr>
        <w:ind w:firstLine="0"/>
        <w:jc w:val="center"/>
      </w:pPr>
      <w:r w:rsidRPr="00832A21">
        <w:rPr>
          <w:noProof/>
        </w:rPr>
        <w:drawing>
          <wp:inline distT="0" distB="0" distL="0" distR="0" wp14:anchorId="66F26F55" wp14:editId="7DA5FBB3">
            <wp:extent cx="5400040" cy="1762760"/>
            <wp:effectExtent l="0" t="0" r="0" b="889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62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5A79A4" w14:textId="77777777" w:rsidR="008667D0" w:rsidRDefault="008667D0" w:rsidP="003C3DC0">
      <w:pPr>
        <w:jc w:val="both"/>
      </w:pPr>
    </w:p>
    <w:p w14:paraId="0DF95289" w14:textId="77777777" w:rsidR="008667D0" w:rsidRPr="00E80FC8" w:rsidRDefault="008667D0" w:rsidP="003C3DC0">
      <w:pPr>
        <w:jc w:val="both"/>
      </w:pPr>
      <w:r>
        <w:t xml:space="preserve">Ahora seleccionaremos el espacio sin asignar con </w:t>
      </w:r>
      <w:proofErr w:type="spellStart"/>
      <w:r>
        <w:t>click</w:t>
      </w:r>
      <w:proofErr w:type="spellEnd"/>
      <w:r>
        <w:t xml:space="preserve"> derecho, y haremos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Paste</w:t>
      </w:r>
      <w:r>
        <w:t>”.</w:t>
      </w:r>
    </w:p>
    <w:p w14:paraId="30E00FF6" w14:textId="77777777" w:rsidR="008667D0" w:rsidRDefault="008667D0" w:rsidP="003C3DC0">
      <w:pPr>
        <w:ind w:firstLine="0"/>
        <w:jc w:val="center"/>
      </w:pPr>
      <w:r w:rsidRPr="00832A21">
        <w:rPr>
          <w:noProof/>
        </w:rPr>
        <w:drawing>
          <wp:inline distT="0" distB="0" distL="0" distR="0" wp14:anchorId="63B6017B" wp14:editId="5863A479">
            <wp:extent cx="5400040" cy="1988820"/>
            <wp:effectExtent l="0" t="0" r="0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12111" w14:textId="4AAC6324" w:rsidR="008667D0" w:rsidRDefault="008667D0" w:rsidP="003C3DC0">
      <w:pPr>
        <w:spacing w:line="259" w:lineRule="auto"/>
        <w:ind w:firstLine="0"/>
        <w:jc w:val="both"/>
      </w:pPr>
    </w:p>
    <w:p w14:paraId="57EE54B4" w14:textId="77777777" w:rsidR="008667D0" w:rsidRDefault="008667D0" w:rsidP="003C3DC0">
      <w:pPr>
        <w:ind w:firstLine="0"/>
        <w:jc w:val="both"/>
      </w:pPr>
      <w:r>
        <w:t xml:space="preserve">Y ahora dejaremos toda la configuración predeterminada, para que sea igual a </w:t>
      </w:r>
      <w:r w:rsidRPr="00E80FC8">
        <w:rPr>
          <w:b/>
          <w:bCs/>
        </w:rPr>
        <w:t>S:</w:t>
      </w:r>
    </w:p>
    <w:p w14:paraId="6D345AD3" w14:textId="77777777" w:rsidR="008667D0" w:rsidRDefault="008667D0" w:rsidP="003C3DC0">
      <w:pPr>
        <w:ind w:firstLine="0"/>
        <w:jc w:val="center"/>
      </w:pPr>
      <w:r w:rsidRPr="00832A21">
        <w:rPr>
          <w:noProof/>
        </w:rPr>
        <w:drawing>
          <wp:inline distT="0" distB="0" distL="0" distR="0" wp14:anchorId="01A9992B" wp14:editId="6265A69D">
            <wp:extent cx="5158619" cy="2361537"/>
            <wp:effectExtent l="0" t="0" r="4445" b="1270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171410" cy="2367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C741A" w14:textId="77777777" w:rsidR="008667D0" w:rsidRDefault="008667D0" w:rsidP="003C3DC0">
      <w:pPr>
        <w:pStyle w:val="Ttulo2"/>
        <w:jc w:val="both"/>
      </w:pPr>
      <w:bookmarkStart w:id="13" w:name="_Toc189336968"/>
      <w:r w:rsidRPr="008667D0">
        <w:lastRenderedPageBreak/>
        <w:t>Dejar</w:t>
      </w:r>
      <w:r>
        <w:t xml:space="preserve"> solo las dos primeras particiones de cada disco</w:t>
      </w:r>
      <w:bookmarkEnd w:id="13"/>
    </w:p>
    <w:p w14:paraId="244ED13B" w14:textId="77777777" w:rsidR="008667D0" w:rsidRDefault="008667D0" w:rsidP="003C3DC0">
      <w:pPr>
        <w:jc w:val="both"/>
      </w:pPr>
      <w:r>
        <w:t xml:space="preserve">En esta actividad tenemos que borrar todas las particiones de cada disco excepto las dos primeras. En esta imagen se ve como borro la partición </w:t>
      </w:r>
      <w:r w:rsidRPr="00C256E0">
        <w:rPr>
          <w:b/>
          <w:bCs/>
        </w:rPr>
        <w:t>R:</w:t>
      </w:r>
      <w:r>
        <w:t xml:space="preserve"> del “</w:t>
      </w:r>
      <w:r>
        <w:rPr>
          <w:i/>
          <w:iCs/>
        </w:rPr>
        <w:t>DISCO1</w:t>
      </w:r>
      <w:r>
        <w:t>”.</w:t>
      </w:r>
    </w:p>
    <w:p w14:paraId="7EBD785B" w14:textId="77777777" w:rsidR="008667D0" w:rsidRDefault="008667D0" w:rsidP="003C3DC0">
      <w:pPr>
        <w:ind w:firstLine="0"/>
        <w:jc w:val="center"/>
      </w:pPr>
      <w:r w:rsidRPr="00E80FC8">
        <w:rPr>
          <w:noProof/>
        </w:rPr>
        <w:drawing>
          <wp:inline distT="0" distB="0" distL="0" distR="0" wp14:anchorId="70B5C461" wp14:editId="15D7C940">
            <wp:extent cx="5080883" cy="2047530"/>
            <wp:effectExtent l="0" t="0" r="5715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108930" cy="20588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F368A" w14:textId="77777777" w:rsidR="008667D0" w:rsidRDefault="008667D0" w:rsidP="003C3DC0">
      <w:pPr>
        <w:jc w:val="both"/>
      </w:pPr>
    </w:p>
    <w:p w14:paraId="539C3329" w14:textId="77777777" w:rsidR="008667D0" w:rsidRPr="00E80FC8" w:rsidRDefault="008667D0" w:rsidP="003C3DC0">
      <w:pPr>
        <w:jc w:val="both"/>
      </w:pPr>
      <w:r>
        <w:t>En esta imagen se ve como borro la partición extendida del “</w:t>
      </w:r>
      <w:r>
        <w:rPr>
          <w:i/>
          <w:iCs/>
        </w:rPr>
        <w:t>DISCO1</w:t>
      </w:r>
      <w:r>
        <w:t>”.</w:t>
      </w:r>
    </w:p>
    <w:p w14:paraId="2A637C5F" w14:textId="52642CDA" w:rsidR="008667D0" w:rsidRDefault="008667D0" w:rsidP="003C3DC0">
      <w:pPr>
        <w:ind w:firstLine="0"/>
        <w:jc w:val="center"/>
      </w:pPr>
      <w:r w:rsidRPr="00E80FC8">
        <w:rPr>
          <w:noProof/>
        </w:rPr>
        <w:drawing>
          <wp:inline distT="0" distB="0" distL="0" distR="0" wp14:anchorId="725EBDBB" wp14:editId="37A1992F">
            <wp:extent cx="5112689" cy="2138504"/>
            <wp:effectExtent l="0" t="0" r="0" b="0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116384" cy="2140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79B0" w14:textId="77777777" w:rsidR="003108C4" w:rsidRDefault="003108C4" w:rsidP="003C3DC0">
      <w:pPr>
        <w:ind w:firstLine="0"/>
        <w:jc w:val="center"/>
      </w:pPr>
    </w:p>
    <w:p w14:paraId="45A6FF22" w14:textId="77777777" w:rsidR="008667D0" w:rsidRPr="009147EF" w:rsidRDefault="008667D0" w:rsidP="003C3DC0">
      <w:pPr>
        <w:jc w:val="both"/>
      </w:pPr>
      <w:r>
        <w:t xml:space="preserve">En esta imagen se puede ver como borro la partición </w:t>
      </w:r>
      <w:r>
        <w:rPr>
          <w:b/>
          <w:bCs/>
        </w:rPr>
        <w:t>V:</w:t>
      </w:r>
      <w:r>
        <w:t xml:space="preserve"> del “</w:t>
      </w:r>
      <w:r>
        <w:rPr>
          <w:i/>
          <w:iCs/>
        </w:rPr>
        <w:t>DISCO1</w:t>
      </w:r>
      <w:r>
        <w:t>”.</w:t>
      </w:r>
    </w:p>
    <w:p w14:paraId="3296A527" w14:textId="77777777" w:rsidR="008667D0" w:rsidRDefault="008667D0" w:rsidP="003C3DC0">
      <w:pPr>
        <w:ind w:firstLine="0"/>
        <w:jc w:val="center"/>
      </w:pPr>
      <w:r w:rsidRPr="00E80FC8">
        <w:rPr>
          <w:noProof/>
        </w:rPr>
        <w:drawing>
          <wp:inline distT="0" distB="0" distL="0" distR="0" wp14:anchorId="4D7E696E" wp14:editId="059F7423">
            <wp:extent cx="5400040" cy="2032635"/>
            <wp:effectExtent l="0" t="0" r="0" b="5715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A8EED" w14:textId="77777777" w:rsidR="008667D0" w:rsidRDefault="008667D0" w:rsidP="003C3DC0">
      <w:pPr>
        <w:jc w:val="both"/>
      </w:pPr>
    </w:p>
    <w:p w14:paraId="3F59F80F" w14:textId="4EB014E7" w:rsidR="008667D0" w:rsidRPr="009147EF" w:rsidRDefault="008667D0" w:rsidP="003C3DC0">
      <w:pPr>
        <w:jc w:val="both"/>
      </w:pPr>
      <w:r>
        <w:lastRenderedPageBreak/>
        <w:t>Y</w:t>
      </w:r>
      <w:r w:rsidR="003108C4">
        <w:t>,</w:t>
      </w:r>
      <w:r>
        <w:t xml:space="preserve"> por último, aquí elimino la partición extendida del “</w:t>
      </w:r>
      <w:r>
        <w:rPr>
          <w:i/>
          <w:iCs/>
        </w:rPr>
        <w:t>DISCO1</w:t>
      </w:r>
      <w:r>
        <w:t>”.</w:t>
      </w:r>
    </w:p>
    <w:p w14:paraId="798E28BE" w14:textId="77777777" w:rsidR="008667D0" w:rsidRDefault="008667D0" w:rsidP="003C3DC0">
      <w:pPr>
        <w:ind w:firstLine="0"/>
        <w:jc w:val="center"/>
      </w:pPr>
      <w:r w:rsidRPr="00E80FC8">
        <w:rPr>
          <w:noProof/>
        </w:rPr>
        <w:drawing>
          <wp:inline distT="0" distB="0" distL="0" distR="0" wp14:anchorId="513707A7" wp14:editId="472D8090">
            <wp:extent cx="5400040" cy="2085340"/>
            <wp:effectExtent l="0" t="0" r="0" b="0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E044C" w14:textId="77777777" w:rsidR="008667D0" w:rsidRDefault="008667D0" w:rsidP="003C3DC0">
      <w:pPr>
        <w:jc w:val="both"/>
      </w:pPr>
    </w:p>
    <w:p w14:paraId="5DB7BA70" w14:textId="2C8C80BF" w:rsidR="008667D0" w:rsidRDefault="008667D0" w:rsidP="003C3DC0">
      <w:pPr>
        <w:pStyle w:val="Ttulo2"/>
        <w:jc w:val="both"/>
      </w:pPr>
      <w:bookmarkStart w:id="14" w:name="_Toc189336969"/>
      <w:r>
        <w:t xml:space="preserve">Realizar copia de P: </w:t>
      </w:r>
      <w:r w:rsidR="00AB3CEB">
        <w:t>en</w:t>
      </w:r>
      <w:r>
        <w:t xml:space="preserve"> “DISCO2”</w:t>
      </w:r>
      <w:bookmarkEnd w:id="14"/>
    </w:p>
    <w:p w14:paraId="6C784AED" w14:textId="77777777" w:rsidR="008667D0" w:rsidRDefault="008667D0" w:rsidP="003C3DC0">
      <w:pPr>
        <w:jc w:val="both"/>
      </w:pPr>
      <w:r>
        <w:t>Nos iremos al “</w:t>
      </w:r>
      <w:r>
        <w:rPr>
          <w:i/>
          <w:iCs/>
        </w:rPr>
        <w:t>DISCO1</w:t>
      </w:r>
      <w:r>
        <w:t xml:space="preserve">”, seleccionamos P: con </w:t>
      </w:r>
      <w:proofErr w:type="spellStart"/>
      <w:r>
        <w:t>click</w:t>
      </w:r>
      <w:proofErr w:type="spellEnd"/>
      <w:r>
        <w:t xml:space="preserve"> derecho y hacemos </w:t>
      </w:r>
      <w:proofErr w:type="spellStart"/>
      <w:r>
        <w:t>click</w:t>
      </w:r>
      <w:proofErr w:type="spellEnd"/>
      <w:r>
        <w:t xml:space="preserve"> en “</w:t>
      </w:r>
      <w:proofErr w:type="spellStart"/>
      <w:r>
        <w:rPr>
          <w:i/>
          <w:iCs/>
        </w:rPr>
        <w:t>Copy</w:t>
      </w:r>
      <w:proofErr w:type="spellEnd"/>
      <w:r>
        <w:t>”.</w:t>
      </w:r>
    </w:p>
    <w:p w14:paraId="5DDF6A0B" w14:textId="77777777" w:rsidR="008667D0" w:rsidRDefault="008667D0" w:rsidP="003C3DC0">
      <w:pPr>
        <w:ind w:firstLine="0"/>
        <w:jc w:val="center"/>
      </w:pPr>
      <w:r w:rsidRPr="009147EF">
        <w:rPr>
          <w:noProof/>
        </w:rPr>
        <w:drawing>
          <wp:inline distT="0" distB="0" distL="0" distR="0" wp14:anchorId="37A9E78F" wp14:editId="0C252B39">
            <wp:extent cx="5400040" cy="1683385"/>
            <wp:effectExtent l="0" t="0" r="0" b="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83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42340" w14:textId="541ED3E2" w:rsidR="008667D0" w:rsidRDefault="008667D0" w:rsidP="003C3DC0">
      <w:pPr>
        <w:spacing w:line="259" w:lineRule="auto"/>
        <w:ind w:firstLine="0"/>
        <w:jc w:val="both"/>
      </w:pPr>
    </w:p>
    <w:p w14:paraId="56F946BC" w14:textId="77777777" w:rsidR="008667D0" w:rsidRPr="009147EF" w:rsidRDefault="008667D0" w:rsidP="003C3DC0">
      <w:pPr>
        <w:ind w:firstLine="0"/>
        <w:jc w:val="both"/>
      </w:pPr>
      <w:r>
        <w:tab/>
        <w:t>Y ahora vamos al espacio sin asignar del “</w:t>
      </w:r>
      <w:r>
        <w:rPr>
          <w:i/>
          <w:iCs/>
        </w:rPr>
        <w:t>DISCO2</w:t>
      </w:r>
      <w:r>
        <w:t xml:space="preserve">” y hacemos </w:t>
      </w:r>
      <w:proofErr w:type="spellStart"/>
      <w:r>
        <w:t>click</w:t>
      </w:r>
      <w:proofErr w:type="spellEnd"/>
      <w:r>
        <w:t xml:space="preserve"> en “</w:t>
      </w:r>
      <w:r>
        <w:rPr>
          <w:i/>
          <w:iCs/>
        </w:rPr>
        <w:t>Paste</w:t>
      </w:r>
      <w:r>
        <w:t>”.</w:t>
      </w:r>
    </w:p>
    <w:p w14:paraId="341B7722" w14:textId="77777777" w:rsidR="008667D0" w:rsidRDefault="008667D0" w:rsidP="003C3DC0">
      <w:pPr>
        <w:ind w:firstLine="0"/>
        <w:jc w:val="center"/>
      </w:pPr>
      <w:r w:rsidRPr="009147EF">
        <w:rPr>
          <w:noProof/>
        </w:rPr>
        <w:drawing>
          <wp:inline distT="0" distB="0" distL="0" distR="0" wp14:anchorId="08F7EE1F" wp14:editId="2A76C885">
            <wp:extent cx="5400040" cy="1832610"/>
            <wp:effectExtent l="0" t="0" r="0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362FD" w14:textId="7C5957AD" w:rsidR="008667D0" w:rsidRDefault="003108C4" w:rsidP="003108C4">
      <w:pPr>
        <w:spacing w:line="259" w:lineRule="auto"/>
        <w:ind w:firstLine="0"/>
      </w:pPr>
      <w:r>
        <w:br w:type="page"/>
      </w:r>
    </w:p>
    <w:p w14:paraId="143E1EFC" w14:textId="77777777" w:rsidR="008667D0" w:rsidRDefault="008667D0" w:rsidP="003C3DC0">
      <w:pPr>
        <w:pStyle w:val="Ttulo2"/>
        <w:jc w:val="both"/>
      </w:pPr>
      <w:bookmarkStart w:id="15" w:name="_Toc189336970"/>
      <w:r w:rsidRPr="008667D0">
        <w:lastRenderedPageBreak/>
        <w:t>Resultado</w:t>
      </w:r>
      <w:r>
        <w:t xml:space="preserve"> final</w:t>
      </w:r>
      <w:bookmarkEnd w:id="15"/>
    </w:p>
    <w:p w14:paraId="2E376065" w14:textId="77777777" w:rsidR="008667D0" w:rsidRDefault="008667D0" w:rsidP="003C3DC0">
      <w:pPr>
        <w:jc w:val="both"/>
      </w:pPr>
      <w:r>
        <w:t>Tras hacer todas las operaciones, así queda el “</w:t>
      </w:r>
      <w:r>
        <w:rPr>
          <w:i/>
          <w:iCs/>
        </w:rPr>
        <w:t>DISCO1</w:t>
      </w:r>
      <w:r>
        <w:t>”.</w:t>
      </w:r>
    </w:p>
    <w:p w14:paraId="1D79DB09" w14:textId="77777777" w:rsidR="008667D0" w:rsidRDefault="008667D0" w:rsidP="003C3DC0">
      <w:pPr>
        <w:ind w:firstLine="0"/>
        <w:jc w:val="both"/>
      </w:pPr>
      <w:r w:rsidRPr="009147EF">
        <w:rPr>
          <w:noProof/>
        </w:rPr>
        <w:drawing>
          <wp:inline distT="0" distB="0" distL="0" distR="0" wp14:anchorId="29F76511" wp14:editId="12ED1359">
            <wp:extent cx="5400040" cy="1663065"/>
            <wp:effectExtent l="0" t="0" r="0" b="0"/>
            <wp:docPr id="49" name="Imagen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4A1AA" w14:textId="77777777" w:rsidR="008667D0" w:rsidRDefault="008667D0" w:rsidP="003C3DC0">
      <w:pPr>
        <w:ind w:firstLine="0"/>
        <w:jc w:val="both"/>
      </w:pPr>
    </w:p>
    <w:p w14:paraId="064AD5D8" w14:textId="77777777" w:rsidR="008667D0" w:rsidRDefault="008667D0" w:rsidP="003C3DC0">
      <w:pPr>
        <w:ind w:firstLine="0"/>
        <w:jc w:val="both"/>
      </w:pPr>
      <w:r>
        <w:tab/>
        <w:t>Y así queda “</w:t>
      </w:r>
      <w:r>
        <w:rPr>
          <w:i/>
          <w:iCs/>
        </w:rPr>
        <w:t>DISCO2</w:t>
      </w:r>
      <w:r>
        <w:t>”.</w:t>
      </w:r>
    </w:p>
    <w:p w14:paraId="7FFA8633" w14:textId="77777777" w:rsidR="008667D0" w:rsidRPr="009147EF" w:rsidRDefault="008667D0" w:rsidP="003C3DC0">
      <w:pPr>
        <w:ind w:firstLine="0"/>
        <w:jc w:val="center"/>
      </w:pPr>
      <w:r w:rsidRPr="009147EF">
        <w:rPr>
          <w:noProof/>
        </w:rPr>
        <w:drawing>
          <wp:inline distT="0" distB="0" distL="0" distR="0" wp14:anchorId="2C0BEC77" wp14:editId="607B4E5F">
            <wp:extent cx="5400040" cy="1748790"/>
            <wp:effectExtent l="0" t="0" r="0" b="3810"/>
            <wp:docPr id="50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353C" w14:textId="617CAA03" w:rsidR="008667D0" w:rsidRDefault="008667D0" w:rsidP="003C3DC0">
      <w:pPr>
        <w:spacing w:line="259" w:lineRule="auto"/>
        <w:ind w:firstLine="0"/>
        <w:jc w:val="both"/>
      </w:pPr>
      <w:r>
        <w:br w:type="page"/>
      </w:r>
    </w:p>
    <w:p w14:paraId="06932A95" w14:textId="007140D3" w:rsidR="00212434" w:rsidRDefault="008667D0" w:rsidP="003C3DC0">
      <w:pPr>
        <w:pStyle w:val="Ttulo1"/>
        <w:jc w:val="both"/>
      </w:pPr>
      <w:bookmarkStart w:id="16" w:name="_Toc189336971"/>
      <w:r>
        <w:lastRenderedPageBreak/>
        <w:t>DISKPART</w:t>
      </w:r>
      <w:bookmarkEnd w:id="16"/>
    </w:p>
    <w:p w14:paraId="13D08A90" w14:textId="7C9B86E7" w:rsidR="008667D0" w:rsidRDefault="00A22AB4" w:rsidP="003C3DC0">
      <w:pPr>
        <w:pStyle w:val="Ttulo2"/>
        <w:jc w:val="both"/>
      </w:pPr>
      <w:bookmarkStart w:id="17" w:name="_Toc189336972"/>
      <w:r>
        <w:t>Preparar discos y c</w:t>
      </w:r>
      <w:r w:rsidR="008667D0">
        <w:t>rear esquema de particiones</w:t>
      </w:r>
      <w:bookmarkEnd w:id="17"/>
    </w:p>
    <w:p w14:paraId="75934C1E" w14:textId="4167F07D" w:rsidR="003108C4" w:rsidRPr="003108C4" w:rsidRDefault="003108C4" w:rsidP="003108C4">
      <w:pPr>
        <w:jc w:val="both"/>
      </w:pPr>
      <w:r>
        <w:t xml:space="preserve">El esquema de particiones a seguir será el mismo que el del punto “2.1. </w:t>
      </w:r>
      <w:r w:rsidRPr="003108C4">
        <w:t>Crear esquema de particiones con GPARTED</w:t>
      </w:r>
      <w:r>
        <w:t>”</w:t>
      </w:r>
    </w:p>
    <w:p w14:paraId="10E29662" w14:textId="4167F07D" w:rsidR="009A1559" w:rsidRPr="009A1559" w:rsidRDefault="009A1559" w:rsidP="003C3DC0">
      <w:pPr>
        <w:pStyle w:val="Ttulo3"/>
        <w:jc w:val="both"/>
      </w:pPr>
      <w:bookmarkStart w:id="18" w:name="_Toc189336973"/>
      <w:r>
        <w:t>Abrir “</w:t>
      </w:r>
      <w:proofErr w:type="spellStart"/>
      <w:r>
        <w:t>diskpart</w:t>
      </w:r>
      <w:proofErr w:type="spellEnd"/>
      <w:r>
        <w:t>” y vaciar discos</w:t>
      </w:r>
      <w:bookmarkEnd w:id="18"/>
    </w:p>
    <w:p w14:paraId="69801151" w14:textId="0AC17AD0" w:rsidR="00A22AB4" w:rsidRDefault="00A22AB4" w:rsidP="003C3DC0">
      <w:pPr>
        <w:jc w:val="both"/>
      </w:pPr>
      <w:r>
        <w:t xml:space="preserve">Tras hacer el ejercicio anterior con </w:t>
      </w:r>
      <w:proofErr w:type="spellStart"/>
      <w:r>
        <w:t>GParted</w:t>
      </w:r>
      <w:proofErr w:type="spellEnd"/>
      <w:r>
        <w:t xml:space="preserve">, ahora tenemos que formatear y limpiar los discos para hacerlo con </w:t>
      </w:r>
      <w:proofErr w:type="spellStart"/>
      <w:r>
        <w:t>Diskpart</w:t>
      </w:r>
      <w:proofErr w:type="spellEnd"/>
      <w:r>
        <w:t>. Al abrir Windows, si abrimos el “</w:t>
      </w:r>
      <w:r>
        <w:rPr>
          <w:i/>
          <w:iCs/>
        </w:rPr>
        <w:t>Administrador de discos</w:t>
      </w:r>
      <w:r>
        <w:t>”, podremos ver las particiones de los discos.</w:t>
      </w:r>
    </w:p>
    <w:p w14:paraId="55453479" w14:textId="5AFAF094" w:rsidR="00A22AB4" w:rsidRDefault="00A22AB4" w:rsidP="003C3DC0">
      <w:pPr>
        <w:ind w:firstLine="0"/>
        <w:jc w:val="center"/>
      </w:pPr>
      <w:r w:rsidRPr="00A22AB4">
        <w:drawing>
          <wp:inline distT="0" distB="0" distL="0" distR="0" wp14:anchorId="6ACDB16F" wp14:editId="4F72665B">
            <wp:extent cx="5176299" cy="2925972"/>
            <wp:effectExtent l="0" t="0" r="5715" b="825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86884" cy="293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9BA2A" w14:textId="67EC49CF" w:rsidR="00A22AB4" w:rsidRDefault="00A22AB4" w:rsidP="003C3DC0">
      <w:pPr>
        <w:jc w:val="both"/>
      </w:pPr>
    </w:p>
    <w:p w14:paraId="6ED8878D" w14:textId="423F0DC8" w:rsidR="00A22AB4" w:rsidRDefault="00A22AB4" w:rsidP="003C3DC0">
      <w:pPr>
        <w:jc w:val="both"/>
      </w:pPr>
      <w:r>
        <w:t>En primer lugar, debemos limpiar los discos. El primer paso es abrir una Terminal con privilegios de administrador.</w:t>
      </w:r>
    </w:p>
    <w:p w14:paraId="08008D86" w14:textId="0CDDCD47" w:rsidR="00A22AB4" w:rsidRDefault="00A22AB4" w:rsidP="003C3DC0">
      <w:pPr>
        <w:ind w:firstLine="0"/>
        <w:jc w:val="center"/>
      </w:pPr>
      <w:r w:rsidRPr="00A22AB4">
        <w:drawing>
          <wp:inline distT="0" distB="0" distL="0" distR="0" wp14:anchorId="3418C601" wp14:editId="428F14EB">
            <wp:extent cx="5065063" cy="2886323"/>
            <wp:effectExtent l="0" t="0" r="2540" b="9525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073671" cy="2891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99D3" w14:textId="12890F67" w:rsidR="00A22AB4" w:rsidRPr="00A22AB4" w:rsidRDefault="00A22AB4" w:rsidP="003C3DC0">
      <w:pPr>
        <w:jc w:val="both"/>
      </w:pPr>
      <w:r>
        <w:lastRenderedPageBreak/>
        <w:t>Cuando la Terminal este abierta, utilizaremos el comando “</w:t>
      </w:r>
      <w:proofErr w:type="spellStart"/>
      <w:r w:rsidRPr="00A22AB4">
        <w:rPr>
          <w:b/>
          <w:bCs/>
          <w:i/>
          <w:iCs/>
        </w:rPr>
        <w:t>diskpart</w:t>
      </w:r>
      <w:proofErr w:type="spellEnd"/>
      <w:r>
        <w:t>”. Como vemos en la imagen de abajo, se abre el programa “</w:t>
      </w:r>
      <w:r>
        <w:rPr>
          <w:i/>
          <w:iCs/>
        </w:rPr>
        <w:t>DISKPART</w:t>
      </w:r>
      <w:r>
        <w:t>”.</w:t>
      </w:r>
    </w:p>
    <w:p w14:paraId="4555D451" w14:textId="4F08FE17" w:rsidR="00A22AB4" w:rsidRDefault="00A22AB4" w:rsidP="003C3DC0">
      <w:pPr>
        <w:ind w:firstLine="0"/>
        <w:jc w:val="center"/>
      </w:pPr>
      <w:r w:rsidRPr="00A22AB4">
        <w:drawing>
          <wp:inline distT="0" distB="0" distL="0" distR="0" wp14:anchorId="2708A66D" wp14:editId="7E08ED25">
            <wp:extent cx="5400040" cy="1029970"/>
            <wp:effectExtent l="0" t="0" r="0" b="0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3EFACB" w14:textId="2F209200" w:rsidR="00A22AB4" w:rsidRDefault="00A22AB4" w:rsidP="003C3DC0">
      <w:pPr>
        <w:jc w:val="both"/>
        <w:rPr>
          <w:u w:val="single"/>
        </w:rPr>
      </w:pPr>
    </w:p>
    <w:p w14:paraId="0F8DCA97" w14:textId="0B07C7CF" w:rsidR="00A22AB4" w:rsidRPr="00375AAD" w:rsidRDefault="00375AAD" w:rsidP="003C3DC0">
      <w:pPr>
        <w:jc w:val="both"/>
      </w:pPr>
      <w:r>
        <w:t>Con el comando “</w:t>
      </w:r>
      <w:proofErr w:type="spellStart"/>
      <w:r>
        <w:rPr>
          <w:b/>
          <w:bCs/>
          <w:i/>
          <w:iCs/>
        </w:rPr>
        <w:t>list</w:t>
      </w:r>
      <w:proofErr w:type="spellEnd"/>
      <w:r>
        <w:rPr>
          <w:b/>
          <w:bCs/>
          <w:i/>
          <w:iCs/>
        </w:rPr>
        <w:t xml:space="preserve"> disk</w:t>
      </w:r>
      <w:r>
        <w:t>”, podremos ver todos los discos del sistema. Como podemos ver en la imagen de abajo por el tamaño de los discos, “</w:t>
      </w:r>
      <w:r>
        <w:rPr>
          <w:i/>
          <w:iCs/>
        </w:rPr>
        <w:t>Disco 1</w:t>
      </w:r>
      <w:r>
        <w:t>” de Windows se corresponde con nuestro “</w:t>
      </w:r>
      <w:r>
        <w:rPr>
          <w:i/>
          <w:iCs/>
        </w:rPr>
        <w:t>DISCO1</w:t>
      </w:r>
      <w:r>
        <w:t>”, y “</w:t>
      </w:r>
      <w:r>
        <w:rPr>
          <w:i/>
          <w:iCs/>
        </w:rPr>
        <w:t>Disco 2</w:t>
      </w:r>
      <w:r>
        <w:t>” se corresponde con “</w:t>
      </w:r>
      <w:r w:rsidRPr="00375AAD">
        <w:rPr>
          <w:i/>
          <w:iCs/>
        </w:rPr>
        <w:t>DISCO2</w:t>
      </w:r>
      <w:r>
        <w:t>”.</w:t>
      </w:r>
    </w:p>
    <w:p w14:paraId="05163E41" w14:textId="113BD5E2" w:rsidR="00375AAD" w:rsidRDefault="00375AAD" w:rsidP="003C3DC0">
      <w:pPr>
        <w:ind w:firstLine="0"/>
        <w:jc w:val="center"/>
      </w:pPr>
      <w:r w:rsidRPr="00375AAD">
        <w:drawing>
          <wp:inline distT="0" distB="0" distL="0" distR="0" wp14:anchorId="3F890011" wp14:editId="3E5353F2">
            <wp:extent cx="5400040" cy="958215"/>
            <wp:effectExtent l="0" t="0" r="0" b="0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58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6985F" w14:textId="77777777" w:rsidR="00375AAD" w:rsidRPr="00375AAD" w:rsidRDefault="00375AAD" w:rsidP="003C3DC0">
      <w:pPr>
        <w:jc w:val="both"/>
      </w:pPr>
    </w:p>
    <w:p w14:paraId="0E4E98D6" w14:textId="2DAD60DA" w:rsidR="00A22AB4" w:rsidRPr="00375AAD" w:rsidRDefault="00375AAD" w:rsidP="003C3DC0">
      <w:pPr>
        <w:jc w:val="both"/>
      </w:pPr>
      <w:r>
        <w:t>Con el comando “</w:t>
      </w:r>
      <w:proofErr w:type="spellStart"/>
      <w:r>
        <w:rPr>
          <w:b/>
          <w:bCs/>
          <w:i/>
          <w:iCs/>
        </w:rPr>
        <w:t>select</w:t>
      </w:r>
      <w:proofErr w:type="spellEnd"/>
      <w:r>
        <w:rPr>
          <w:b/>
          <w:bCs/>
          <w:i/>
          <w:iCs/>
        </w:rPr>
        <w:t xml:space="preserve"> disk &lt;numero&gt;</w:t>
      </w:r>
      <w:r>
        <w:t>” podremos seleccionar el disco que queramos y, una vez seleccionado, podremos vaciarlo con el comando “</w:t>
      </w:r>
      <w:proofErr w:type="spellStart"/>
      <w:r>
        <w:rPr>
          <w:b/>
          <w:bCs/>
          <w:i/>
          <w:iCs/>
        </w:rPr>
        <w:t>clean</w:t>
      </w:r>
      <w:proofErr w:type="spellEnd"/>
      <w:r>
        <w:t>”.</w:t>
      </w:r>
    </w:p>
    <w:p w14:paraId="58280C77" w14:textId="3B285CB2" w:rsidR="00375AAD" w:rsidRDefault="00375AAD" w:rsidP="003C3DC0">
      <w:pPr>
        <w:ind w:firstLine="0"/>
        <w:jc w:val="center"/>
        <w:rPr>
          <w:u w:val="single"/>
        </w:rPr>
      </w:pPr>
      <w:r w:rsidRPr="00375AAD">
        <w:drawing>
          <wp:inline distT="0" distB="0" distL="0" distR="0" wp14:anchorId="1678DF19" wp14:editId="168A4C72">
            <wp:extent cx="5400040" cy="3100705"/>
            <wp:effectExtent l="0" t="0" r="0" b="444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5449B" w14:textId="2CD47637" w:rsidR="00375AAD" w:rsidRDefault="00375AAD" w:rsidP="003C3DC0">
      <w:pPr>
        <w:spacing w:line="259" w:lineRule="auto"/>
        <w:ind w:firstLine="0"/>
        <w:jc w:val="both"/>
      </w:pPr>
      <w:r>
        <w:br w:type="page"/>
      </w:r>
    </w:p>
    <w:p w14:paraId="6DC7E7CE" w14:textId="234CCB2A" w:rsidR="00375AAD" w:rsidRPr="00375AAD" w:rsidRDefault="00375AAD" w:rsidP="003C3DC0">
      <w:pPr>
        <w:jc w:val="both"/>
      </w:pPr>
      <w:r>
        <w:lastRenderedPageBreak/>
        <w:t>Y si seleccionamos el “</w:t>
      </w:r>
      <w:r>
        <w:rPr>
          <w:i/>
          <w:iCs/>
        </w:rPr>
        <w:t>DISCO2</w:t>
      </w:r>
      <w:r>
        <w:t>” y lo vaciamos, podemos ver a la izquierda como deja de tener particiones.</w:t>
      </w:r>
    </w:p>
    <w:p w14:paraId="1C8F3F48" w14:textId="01740456" w:rsidR="00375AAD" w:rsidRDefault="00375AAD" w:rsidP="003C3DC0">
      <w:pPr>
        <w:ind w:firstLine="0"/>
        <w:jc w:val="center"/>
      </w:pPr>
      <w:r w:rsidRPr="00375AAD">
        <w:drawing>
          <wp:inline distT="0" distB="0" distL="0" distR="0" wp14:anchorId="5AD70074" wp14:editId="1E361EA3">
            <wp:extent cx="5400040" cy="1074420"/>
            <wp:effectExtent l="0" t="0" r="0" b="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4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A7243E" w14:textId="541ACD3E" w:rsidR="00375AAD" w:rsidRDefault="00375AAD" w:rsidP="003C3DC0">
      <w:pPr>
        <w:jc w:val="both"/>
      </w:pPr>
    </w:p>
    <w:p w14:paraId="1B3EA44E" w14:textId="70BC316C" w:rsidR="009A1559" w:rsidRDefault="009A1559" w:rsidP="003C3DC0">
      <w:pPr>
        <w:pStyle w:val="Ttulo3"/>
        <w:jc w:val="both"/>
      </w:pPr>
      <w:bookmarkStart w:id="19" w:name="_Toc189336974"/>
      <w:r>
        <w:t>Particionar “DISCO1”</w:t>
      </w:r>
      <w:bookmarkEnd w:id="19"/>
    </w:p>
    <w:p w14:paraId="2340AC33" w14:textId="4C56065B" w:rsidR="00375AAD" w:rsidRPr="00791BBE" w:rsidRDefault="00375AAD" w:rsidP="003C3DC0">
      <w:pPr>
        <w:jc w:val="both"/>
      </w:pPr>
      <w:r w:rsidRPr="00791BBE">
        <w:t>Ahora seleccionaremos el “</w:t>
      </w:r>
      <w:r w:rsidRPr="00791BBE">
        <w:rPr>
          <w:i/>
          <w:iCs/>
        </w:rPr>
        <w:t>DISCO1</w:t>
      </w:r>
      <w:r w:rsidRPr="00791BBE">
        <w:t>” y crearemos las particiones necesarias y asignaremos las letras correspondientes</w:t>
      </w:r>
      <w:r w:rsidR="00791BBE" w:rsidRPr="00791BBE">
        <w:t>. Podremos crear particiones con “</w:t>
      </w:r>
      <w:r w:rsidR="00791BBE" w:rsidRPr="00791BBE">
        <w:rPr>
          <w:b/>
          <w:bCs/>
          <w:i/>
          <w:iCs/>
        </w:rPr>
        <w:t xml:space="preserve">create </w:t>
      </w:r>
      <w:proofErr w:type="spellStart"/>
      <w:r w:rsidR="00791BBE" w:rsidRPr="00791BBE">
        <w:rPr>
          <w:b/>
          <w:bCs/>
          <w:i/>
          <w:iCs/>
        </w:rPr>
        <w:t>partition</w:t>
      </w:r>
      <w:proofErr w:type="spellEnd"/>
      <w:r w:rsidR="00791BBE" w:rsidRPr="00791BBE">
        <w:rPr>
          <w:b/>
          <w:bCs/>
          <w:i/>
          <w:iCs/>
        </w:rPr>
        <w:t xml:space="preserve"> &lt;tipo&gt; </w:t>
      </w:r>
      <w:proofErr w:type="spellStart"/>
      <w:r w:rsidR="00791BBE" w:rsidRPr="00791BBE">
        <w:rPr>
          <w:b/>
          <w:bCs/>
          <w:i/>
          <w:iCs/>
        </w:rPr>
        <w:t>size</w:t>
      </w:r>
      <w:proofErr w:type="spellEnd"/>
      <w:r w:rsidR="00791BBE" w:rsidRPr="00791BBE">
        <w:rPr>
          <w:b/>
          <w:bCs/>
          <w:i/>
          <w:iCs/>
        </w:rPr>
        <w:t>=&lt;tamaño&gt;</w:t>
      </w:r>
      <w:r w:rsidR="00791BBE" w:rsidRPr="00791BBE">
        <w:t>”, y podremos asignar una letra si utilizamos el comando “</w:t>
      </w:r>
      <w:proofErr w:type="spellStart"/>
      <w:r w:rsidR="00791BBE" w:rsidRPr="00791BBE">
        <w:rPr>
          <w:b/>
          <w:bCs/>
          <w:i/>
          <w:iCs/>
        </w:rPr>
        <w:t>assign</w:t>
      </w:r>
      <w:proofErr w:type="spellEnd"/>
      <w:r w:rsidR="00791BBE" w:rsidRPr="00791BBE">
        <w:rPr>
          <w:b/>
          <w:bCs/>
          <w:i/>
          <w:iCs/>
        </w:rPr>
        <w:t xml:space="preserve"> </w:t>
      </w:r>
      <w:proofErr w:type="spellStart"/>
      <w:r w:rsidR="00791BBE" w:rsidRPr="00791BBE">
        <w:rPr>
          <w:b/>
          <w:bCs/>
          <w:i/>
          <w:iCs/>
        </w:rPr>
        <w:t>letter</w:t>
      </w:r>
      <w:proofErr w:type="spellEnd"/>
      <w:r w:rsidR="00791BBE" w:rsidRPr="00791BBE">
        <w:rPr>
          <w:b/>
          <w:bCs/>
          <w:i/>
          <w:iCs/>
        </w:rPr>
        <w:t>=&lt;letra&gt;</w:t>
      </w:r>
      <w:r w:rsidR="00791BBE" w:rsidRPr="00791BBE">
        <w:t>” tras crear la partición.</w:t>
      </w:r>
    </w:p>
    <w:p w14:paraId="6ACC9157" w14:textId="6CECEB50" w:rsidR="00375AAD" w:rsidRDefault="00375AAD" w:rsidP="003C3DC0">
      <w:pPr>
        <w:ind w:firstLine="0"/>
        <w:jc w:val="center"/>
      </w:pPr>
      <w:r w:rsidRPr="00375AAD">
        <w:drawing>
          <wp:inline distT="0" distB="0" distL="0" distR="0" wp14:anchorId="580C3B5F" wp14:editId="2839AB3A">
            <wp:extent cx="5400040" cy="3472815"/>
            <wp:effectExtent l="0" t="0" r="0" b="0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6AA3F" w14:textId="23C57936" w:rsidR="00791BBE" w:rsidRDefault="00791BBE" w:rsidP="003C3DC0">
      <w:pPr>
        <w:spacing w:line="259" w:lineRule="auto"/>
        <w:ind w:firstLine="0"/>
        <w:jc w:val="both"/>
      </w:pPr>
      <w:r>
        <w:br w:type="page"/>
      </w:r>
    </w:p>
    <w:p w14:paraId="4CFA4280" w14:textId="77A9EED3" w:rsidR="009A1559" w:rsidRDefault="009A1559" w:rsidP="003C3DC0">
      <w:pPr>
        <w:pStyle w:val="Ttulo3"/>
        <w:jc w:val="both"/>
      </w:pPr>
      <w:bookmarkStart w:id="20" w:name="_Toc189336975"/>
      <w:r>
        <w:lastRenderedPageBreak/>
        <w:t>Particionar “DISCO2”</w:t>
      </w:r>
      <w:bookmarkEnd w:id="20"/>
    </w:p>
    <w:p w14:paraId="69C7D9F1" w14:textId="22617E78" w:rsidR="00375AAD" w:rsidRPr="00791BBE" w:rsidRDefault="00791BBE" w:rsidP="003C3DC0">
      <w:pPr>
        <w:jc w:val="both"/>
      </w:pPr>
      <w:r>
        <w:t>Ahora seleccionaremos el “</w:t>
      </w:r>
      <w:r>
        <w:rPr>
          <w:i/>
          <w:iCs/>
        </w:rPr>
        <w:t>DISCO2</w:t>
      </w:r>
      <w:r>
        <w:t>” y crearemos todas las particiones. Como podemos ver en el último comando de esta imagen, utilizo el comando “</w:t>
      </w:r>
      <w:r>
        <w:rPr>
          <w:b/>
          <w:bCs/>
          <w:i/>
          <w:iCs/>
        </w:rPr>
        <w:t xml:space="preserve">create </w:t>
      </w:r>
      <w:proofErr w:type="spellStart"/>
      <w:r>
        <w:rPr>
          <w:b/>
          <w:bCs/>
          <w:i/>
          <w:iCs/>
        </w:rPr>
        <w:t>partition</w:t>
      </w:r>
      <w:proofErr w:type="spellEnd"/>
      <w:r>
        <w:rPr>
          <w:b/>
          <w:bCs/>
          <w:i/>
          <w:iCs/>
        </w:rPr>
        <w:t xml:space="preserve"> </w:t>
      </w:r>
      <w:r w:rsidR="003C3DC0">
        <w:rPr>
          <w:b/>
          <w:bCs/>
          <w:i/>
          <w:iCs/>
        </w:rPr>
        <w:t>&lt;tipo&gt;</w:t>
      </w:r>
      <w:r>
        <w:t>” sin indicar tamaño. Esto creará una partición con todo el espacio libre que queda en el disco.</w:t>
      </w:r>
    </w:p>
    <w:p w14:paraId="4348CBFF" w14:textId="7F56FB26" w:rsidR="00791BBE" w:rsidRDefault="00791BBE" w:rsidP="003C3DC0">
      <w:pPr>
        <w:ind w:firstLine="0"/>
        <w:jc w:val="center"/>
      </w:pPr>
      <w:r w:rsidRPr="00791BBE">
        <w:drawing>
          <wp:inline distT="0" distB="0" distL="0" distR="0" wp14:anchorId="46EDD7DE" wp14:editId="69F67C84">
            <wp:extent cx="5400040" cy="3204845"/>
            <wp:effectExtent l="0" t="0" r="0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0899" w14:textId="77777777" w:rsidR="00791BBE" w:rsidRDefault="00791BBE" w:rsidP="003C3DC0">
      <w:pPr>
        <w:jc w:val="both"/>
      </w:pPr>
    </w:p>
    <w:p w14:paraId="19EBDCB1" w14:textId="726565B8" w:rsidR="00375AAD" w:rsidRDefault="00791BBE" w:rsidP="003C3DC0">
      <w:pPr>
        <w:jc w:val="both"/>
      </w:pPr>
      <w:r>
        <w:t>En esta imagen se pueden ver los comandos utilizados para crear las particiones lógicas del “</w:t>
      </w:r>
      <w:r>
        <w:rPr>
          <w:i/>
          <w:iCs/>
        </w:rPr>
        <w:t>DISCO2</w:t>
      </w:r>
      <w:r>
        <w:t>”.</w:t>
      </w:r>
    </w:p>
    <w:p w14:paraId="4DB55E82" w14:textId="5DB6A3D4" w:rsidR="009A1559" w:rsidRDefault="00791BBE" w:rsidP="003C3DC0">
      <w:pPr>
        <w:ind w:firstLine="0"/>
        <w:jc w:val="center"/>
      </w:pPr>
      <w:r w:rsidRPr="00791BBE">
        <w:drawing>
          <wp:inline distT="0" distB="0" distL="0" distR="0" wp14:anchorId="0ACC563A" wp14:editId="29CF6DA5">
            <wp:extent cx="5400040" cy="3208020"/>
            <wp:effectExtent l="0" t="0" r="0" b="0"/>
            <wp:docPr id="58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0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87CD" w14:textId="1F968B33" w:rsidR="00791BBE" w:rsidRDefault="009A1559" w:rsidP="003C3DC0">
      <w:pPr>
        <w:pStyle w:val="Ttulo2"/>
        <w:jc w:val="both"/>
      </w:pPr>
      <w:bookmarkStart w:id="21" w:name="_Toc189336976"/>
      <w:r>
        <w:lastRenderedPageBreak/>
        <w:t>Borrar partición W:</w:t>
      </w:r>
      <w:bookmarkEnd w:id="21"/>
    </w:p>
    <w:p w14:paraId="6D66DCFF" w14:textId="441B4065" w:rsidR="009A1559" w:rsidRPr="009A1559" w:rsidRDefault="009A1559" w:rsidP="003C3DC0">
      <w:pPr>
        <w:jc w:val="both"/>
      </w:pPr>
      <w:r>
        <w:t>Para borrar una partición, seleccionaremos el disco que contiene dicha partición, entonces, utilizaremos el comando “</w:t>
      </w:r>
      <w:proofErr w:type="spellStart"/>
      <w:r>
        <w:rPr>
          <w:b/>
          <w:bCs/>
          <w:i/>
          <w:iCs/>
        </w:rPr>
        <w:t>list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partition</w:t>
      </w:r>
      <w:proofErr w:type="spellEnd"/>
      <w:r>
        <w:t>” para listar las particiones y ver que números les ha asignado Windows. Una vez identifiquemos el numero de la partición a eliminar, usaremos “</w:t>
      </w:r>
      <w:proofErr w:type="spellStart"/>
      <w:r>
        <w:rPr>
          <w:b/>
          <w:bCs/>
          <w:i/>
          <w:iCs/>
        </w:rPr>
        <w:t>select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partition</w:t>
      </w:r>
      <w:proofErr w:type="spellEnd"/>
      <w:r>
        <w:rPr>
          <w:b/>
          <w:bCs/>
          <w:i/>
          <w:iCs/>
        </w:rPr>
        <w:t xml:space="preserve"> &lt;numero&gt;</w:t>
      </w:r>
      <w:r>
        <w:t>”, para finalmente eliminarla con “</w:t>
      </w:r>
      <w:proofErr w:type="spellStart"/>
      <w:r>
        <w:rPr>
          <w:b/>
          <w:bCs/>
          <w:i/>
          <w:iCs/>
        </w:rPr>
        <w:t>delete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partition</w:t>
      </w:r>
      <w:proofErr w:type="spellEnd"/>
      <w:r>
        <w:t>”.</w:t>
      </w:r>
    </w:p>
    <w:p w14:paraId="0D0F3111" w14:textId="52D9377A" w:rsidR="009A1559" w:rsidRDefault="009A1559" w:rsidP="003C3DC0">
      <w:pPr>
        <w:ind w:firstLine="0"/>
        <w:jc w:val="center"/>
      </w:pPr>
      <w:r w:rsidRPr="009A1559">
        <w:drawing>
          <wp:inline distT="0" distB="0" distL="0" distR="0" wp14:anchorId="6692D0D5" wp14:editId="4F2603C7">
            <wp:extent cx="5400040" cy="1976120"/>
            <wp:effectExtent l="0" t="0" r="0" b="508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32276C" w14:textId="10F3479E" w:rsidR="009A1559" w:rsidRDefault="009A1559" w:rsidP="003C3DC0">
      <w:pPr>
        <w:ind w:firstLine="0"/>
        <w:jc w:val="both"/>
      </w:pPr>
    </w:p>
    <w:p w14:paraId="600F2E6C" w14:textId="10CB9ECC" w:rsidR="009A1559" w:rsidRDefault="009A1559" w:rsidP="003C3DC0">
      <w:pPr>
        <w:pStyle w:val="Ttulo2"/>
        <w:jc w:val="both"/>
      </w:pPr>
      <w:bookmarkStart w:id="22" w:name="_Toc189336977"/>
      <w:r w:rsidRPr="008667D0">
        <w:t>Aumentar</w:t>
      </w:r>
      <w:r>
        <w:t xml:space="preserve"> tamaño de la partición V: a 300</w:t>
      </w:r>
      <w:r>
        <w:t xml:space="preserve"> MB</w:t>
      </w:r>
      <w:bookmarkEnd w:id="22"/>
    </w:p>
    <w:p w14:paraId="6E97A118" w14:textId="04AA47AA" w:rsidR="009A1559" w:rsidRPr="009A1559" w:rsidRDefault="009A1559" w:rsidP="003C3DC0">
      <w:pPr>
        <w:jc w:val="both"/>
      </w:pPr>
      <w:r>
        <w:t>A diferencia que con “</w:t>
      </w:r>
      <w:proofErr w:type="spellStart"/>
      <w:r>
        <w:t>GParted</w:t>
      </w:r>
      <w:proofErr w:type="spellEnd"/>
      <w:r>
        <w:t>”, para redimensionar una partición, tendremos que eliminarla y volver a crearla del tamaño deseado</w:t>
      </w:r>
      <w:r w:rsidR="002C7E13">
        <w:t>. En primer lugar seleccionaremos el disco que contiene la partición, para luego listarlas e identificar la que queremos redimensionar, que entonces borraremos, y seguidamente crearemos una del mismo tipo y nuevo tamaño deseado, para acabar asignándole la misma letra.</w:t>
      </w:r>
    </w:p>
    <w:p w14:paraId="369C7008" w14:textId="45DF21AE" w:rsidR="002C7E13" w:rsidRDefault="002C7E13" w:rsidP="003C3DC0">
      <w:pPr>
        <w:ind w:firstLine="0"/>
        <w:jc w:val="center"/>
      </w:pPr>
      <w:r w:rsidRPr="002C7E13">
        <w:drawing>
          <wp:inline distT="0" distB="0" distL="0" distR="0" wp14:anchorId="7E68B27E" wp14:editId="0D6A569D">
            <wp:extent cx="5400040" cy="2759075"/>
            <wp:effectExtent l="0" t="0" r="0" b="317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59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1BDE37" w14:textId="77777777" w:rsidR="002C7E13" w:rsidRDefault="002C7E13" w:rsidP="003C3DC0">
      <w:pPr>
        <w:spacing w:line="259" w:lineRule="auto"/>
        <w:ind w:firstLine="0"/>
        <w:jc w:val="both"/>
      </w:pPr>
      <w:r>
        <w:br w:type="page"/>
      </w:r>
    </w:p>
    <w:p w14:paraId="7E094D15" w14:textId="791A91EC" w:rsidR="009A1559" w:rsidRDefault="002C7E13" w:rsidP="003C3DC0">
      <w:pPr>
        <w:pStyle w:val="Ttulo2"/>
        <w:jc w:val="both"/>
      </w:pPr>
      <w:bookmarkStart w:id="23" w:name="_Toc189336978"/>
      <w:r>
        <w:lastRenderedPageBreak/>
        <w:t xml:space="preserve">Borrar </w:t>
      </w:r>
      <w:r w:rsidRPr="008667D0">
        <w:t>partición</w:t>
      </w:r>
      <w:r>
        <w:t xml:space="preserve"> Q</w:t>
      </w:r>
      <w:r>
        <w:t>:</w:t>
      </w:r>
      <w:bookmarkEnd w:id="23"/>
    </w:p>
    <w:p w14:paraId="0B5CF6C9" w14:textId="631DDA3B" w:rsidR="002C7E13" w:rsidRDefault="002C7E13" w:rsidP="003C3DC0">
      <w:pPr>
        <w:jc w:val="both"/>
      </w:pPr>
      <w:r>
        <w:t>Seguiremos el mismo procedimiento que en el punto “3.2. Borrar partición W:”. Seleccionaremos el disco que contiene la partición, listaremos las particiones para identificar y seleccionar la deseada, y posteriormente borrarla.</w:t>
      </w:r>
    </w:p>
    <w:p w14:paraId="6C0DCE76" w14:textId="02E6311F" w:rsidR="002C7E13" w:rsidRDefault="002C7E13" w:rsidP="003C3DC0">
      <w:pPr>
        <w:ind w:firstLine="0"/>
        <w:jc w:val="center"/>
      </w:pPr>
      <w:r w:rsidRPr="002C7E13">
        <w:drawing>
          <wp:inline distT="0" distB="0" distL="0" distR="0" wp14:anchorId="53F72AFB" wp14:editId="79D50942">
            <wp:extent cx="5400040" cy="1872615"/>
            <wp:effectExtent l="0" t="0" r="0" b="0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71EDB" w14:textId="77777777" w:rsidR="002C7E13" w:rsidRPr="002C7E13" w:rsidRDefault="002C7E13" w:rsidP="003C3DC0">
      <w:pPr>
        <w:jc w:val="both"/>
      </w:pPr>
    </w:p>
    <w:p w14:paraId="0A7F7B2C" w14:textId="606A640A" w:rsidR="002C7E13" w:rsidRDefault="002C7E13" w:rsidP="003C3DC0">
      <w:pPr>
        <w:pStyle w:val="Ttulo2"/>
        <w:jc w:val="both"/>
      </w:pPr>
      <w:bookmarkStart w:id="24" w:name="_Toc189336979"/>
      <w:r w:rsidRPr="008667D0">
        <w:t>Volver</w:t>
      </w:r>
      <w:r>
        <w:t xml:space="preserve"> a crear partición Q: con 100</w:t>
      </w:r>
      <w:r>
        <w:t xml:space="preserve"> MB</w:t>
      </w:r>
      <w:bookmarkEnd w:id="24"/>
    </w:p>
    <w:p w14:paraId="30AF2F79" w14:textId="7BD17859" w:rsidR="002C7E13" w:rsidRDefault="002C7E13" w:rsidP="003C3DC0">
      <w:pPr>
        <w:jc w:val="both"/>
      </w:pPr>
      <w:r>
        <w:t>Seguiremos el mismo procedimiento que en el punto “3.1.2. Particionar “DISCO1”. Seleccionaremos el disco donde queremos crear la partición, la creamos y le asignamos la letra correspondiente.</w:t>
      </w:r>
    </w:p>
    <w:p w14:paraId="2E6EFF79" w14:textId="2E02E71F" w:rsidR="002C7E13" w:rsidRDefault="002C7E13" w:rsidP="003C3DC0">
      <w:pPr>
        <w:ind w:firstLine="0"/>
        <w:jc w:val="center"/>
      </w:pPr>
      <w:r w:rsidRPr="002C7E13">
        <w:drawing>
          <wp:inline distT="0" distB="0" distL="0" distR="0" wp14:anchorId="7391172E" wp14:editId="181C70BE">
            <wp:extent cx="5400040" cy="1255395"/>
            <wp:effectExtent l="0" t="0" r="0" b="190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5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9A39D" w14:textId="0806A3CB" w:rsidR="002C7E13" w:rsidRDefault="00F94330" w:rsidP="003C3DC0">
      <w:pPr>
        <w:spacing w:line="259" w:lineRule="auto"/>
        <w:ind w:firstLine="0"/>
        <w:jc w:val="both"/>
      </w:pPr>
      <w:r>
        <w:br w:type="page"/>
      </w:r>
    </w:p>
    <w:p w14:paraId="271AD385" w14:textId="5250C8FC" w:rsidR="002C7E13" w:rsidRDefault="002C7E13" w:rsidP="003C3DC0">
      <w:pPr>
        <w:pStyle w:val="Ttulo2"/>
        <w:jc w:val="both"/>
      </w:pPr>
      <w:bookmarkStart w:id="25" w:name="_Toc189336980"/>
      <w:r>
        <w:lastRenderedPageBreak/>
        <w:t>Fusionar particiones S: y T:</w:t>
      </w:r>
      <w:bookmarkEnd w:id="25"/>
    </w:p>
    <w:p w14:paraId="003B4085" w14:textId="62E493EC" w:rsidR="00F94330" w:rsidRDefault="00F94330" w:rsidP="003C3DC0">
      <w:pPr>
        <w:jc w:val="both"/>
      </w:pPr>
      <w:r>
        <w:t>Para fusionar ambas particiones, tendremos que borrarlas y crear una nueva. Seleccionaremos el disco que contiene ambas particiones, listamos las particiones para identificarlas, seleccionarlas y borrarlas, y finalmente crear una partición nueva con la suma del tamaño de las dos anteriores, y la letra de la primera partición.</w:t>
      </w:r>
    </w:p>
    <w:p w14:paraId="7A943BB6" w14:textId="1DCD412E" w:rsidR="00F94330" w:rsidRDefault="00F94330" w:rsidP="003C3DC0">
      <w:pPr>
        <w:ind w:firstLine="0"/>
        <w:jc w:val="center"/>
      </w:pPr>
      <w:r w:rsidRPr="00F94330">
        <w:drawing>
          <wp:inline distT="0" distB="0" distL="0" distR="0" wp14:anchorId="664A5421" wp14:editId="6DCB7E5A">
            <wp:extent cx="5400040" cy="3324860"/>
            <wp:effectExtent l="0" t="0" r="0" b="8890"/>
            <wp:docPr id="128" name="Imagen 1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401C9" w14:textId="760BB62C" w:rsidR="00F94330" w:rsidRDefault="00F94330" w:rsidP="003C3DC0">
      <w:pPr>
        <w:jc w:val="both"/>
      </w:pPr>
    </w:p>
    <w:p w14:paraId="3A58B656" w14:textId="1C075122" w:rsidR="00F94330" w:rsidRDefault="00F94330" w:rsidP="003C3DC0">
      <w:pPr>
        <w:pStyle w:val="Ttulo2"/>
        <w:jc w:val="both"/>
      </w:pPr>
      <w:bookmarkStart w:id="26" w:name="_Toc189336981"/>
      <w:r>
        <w:t xml:space="preserve">Cambiar </w:t>
      </w:r>
      <w:r w:rsidRPr="008667D0">
        <w:t>formato</w:t>
      </w:r>
      <w:r>
        <w:t xml:space="preserve"> de particiones P: (FAT) y U: (NTFS</w:t>
      </w:r>
      <w:r>
        <w:t>)</w:t>
      </w:r>
      <w:bookmarkEnd w:id="26"/>
    </w:p>
    <w:p w14:paraId="5FC048DC" w14:textId="05FFE70A" w:rsidR="00F94330" w:rsidRPr="003624EE" w:rsidRDefault="00F94330" w:rsidP="003C3DC0">
      <w:pPr>
        <w:jc w:val="both"/>
      </w:pPr>
      <w:r>
        <w:t>Para cambiar el formato de las particiones, primero tendremos que seleccionar el disco, listar las particiones y seleccionar la deseada, entonces utilizaremos el comando “</w:t>
      </w:r>
      <w:proofErr w:type="spellStart"/>
      <w:r>
        <w:rPr>
          <w:b/>
          <w:bCs/>
          <w:i/>
          <w:iCs/>
        </w:rPr>
        <w:t>format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fs</w:t>
      </w:r>
      <w:proofErr w:type="spellEnd"/>
      <w:r>
        <w:rPr>
          <w:b/>
          <w:bCs/>
          <w:i/>
          <w:iCs/>
        </w:rPr>
        <w:t xml:space="preserve">=&lt;formato&gt; </w:t>
      </w:r>
      <w:r w:rsidR="00AB3CEB">
        <w:rPr>
          <w:b/>
          <w:bCs/>
          <w:i/>
          <w:iCs/>
        </w:rPr>
        <w:t>[</w:t>
      </w:r>
      <w:proofErr w:type="spellStart"/>
      <w:r>
        <w:rPr>
          <w:b/>
          <w:bCs/>
          <w:i/>
          <w:iCs/>
        </w:rPr>
        <w:t>quick</w:t>
      </w:r>
      <w:proofErr w:type="spellEnd"/>
      <w:r w:rsidR="00AB3CEB">
        <w:rPr>
          <w:b/>
          <w:bCs/>
          <w:i/>
          <w:iCs/>
        </w:rPr>
        <w:t>]</w:t>
      </w:r>
      <w:r>
        <w:t>”</w:t>
      </w:r>
      <w:r w:rsidR="003624EE">
        <w:t xml:space="preserve"> para dar el nuevo formato deseado. En esta imagen se puede ver como se formatea la partición </w:t>
      </w:r>
      <w:r w:rsidR="003624EE" w:rsidRPr="003624EE">
        <w:rPr>
          <w:b/>
          <w:bCs/>
        </w:rPr>
        <w:t>P:</w:t>
      </w:r>
      <w:r w:rsidR="003624EE">
        <w:t>.</w:t>
      </w:r>
    </w:p>
    <w:p w14:paraId="26BE33EE" w14:textId="671D4E01" w:rsidR="00F94330" w:rsidRDefault="00F94330" w:rsidP="003C3DC0">
      <w:pPr>
        <w:ind w:firstLine="0"/>
        <w:jc w:val="center"/>
      </w:pPr>
      <w:r w:rsidRPr="00F94330">
        <w:drawing>
          <wp:inline distT="0" distB="0" distL="0" distR="0" wp14:anchorId="6A4657A0" wp14:editId="6EDF9729">
            <wp:extent cx="5400040" cy="1803400"/>
            <wp:effectExtent l="0" t="0" r="0" b="6350"/>
            <wp:docPr id="129" name="Imagen 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6E89D" w14:textId="542AC5D9" w:rsidR="003624EE" w:rsidRDefault="003624EE" w:rsidP="003C3DC0">
      <w:pPr>
        <w:spacing w:line="259" w:lineRule="auto"/>
        <w:ind w:firstLine="0"/>
        <w:jc w:val="both"/>
      </w:pPr>
      <w:r>
        <w:br w:type="page"/>
      </w:r>
    </w:p>
    <w:p w14:paraId="07F4E7A8" w14:textId="74E8DEB9" w:rsidR="00F94330" w:rsidRDefault="003624EE" w:rsidP="003C3DC0">
      <w:pPr>
        <w:jc w:val="both"/>
      </w:pPr>
      <w:r>
        <w:lastRenderedPageBreak/>
        <w:t xml:space="preserve">Y en está imagen se puede ver como se formatea la partición </w:t>
      </w:r>
      <w:r w:rsidRPr="003624EE">
        <w:rPr>
          <w:b/>
          <w:bCs/>
        </w:rPr>
        <w:t>U:</w:t>
      </w:r>
      <w:r>
        <w:t>.</w:t>
      </w:r>
    </w:p>
    <w:p w14:paraId="24B54DE1" w14:textId="190D3104" w:rsidR="003624EE" w:rsidRDefault="003624EE" w:rsidP="003C3DC0">
      <w:pPr>
        <w:ind w:firstLine="0"/>
        <w:jc w:val="center"/>
      </w:pPr>
      <w:r w:rsidRPr="003624EE">
        <w:drawing>
          <wp:inline distT="0" distB="0" distL="0" distR="0" wp14:anchorId="3B5A901A" wp14:editId="5EFFDEA4">
            <wp:extent cx="5400040" cy="1798320"/>
            <wp:effectExtent l="0" t="0" r="0" b="0"/>
            <wp:docPr id="130" name="Imagen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8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E2E76" w14:textId="3C3CBF1C" w:rsidR="003624EE" w:rsidRDefault="003624EE" w:rsidP="003C3DC0">
      <w:pPr>
        <w:ind w:firstLine="0"/>
        <w:jc w:val="both"/>
      </w:pPr>
    </w:p>
    <w:p w14:paraId="017C5AB6" w14:textId="3E21EF88" w:rsidR="003624EE" w:rsidRDefault="003624EE" w:rsidP="003C3DC0">
      <w:pPr>
        <w:pStyle w:val="Ttulo2"/>
        <w:jc w:val="both"/>
      </w:pPr>
      <w:bookmarkStart w:id="27" w:name="_Toc189336982"/>
      <w:r>
        <w:t xml:space="preserve">Borrar la </w:t>
      </w:r>
      <w:r w:rsidRPr="008667D0">
        <w:t>partición</w:t>
      </w:r>
      <w:r>
        <w:t xml:space="preserve"> V:</w:t>
      </w:r>
      <w:bookmarkEnd w:id="27"/>
    </w:p>
    <w:p w14:paraId="7AF554BF" w14:textId="77777777" w:rsidR="003624EE" w:rsidRDefault="003624EE" w:rsidP="003C3DC0">
      <w:pPr>
        <w:jc w:val="both"/>
      </w:pPr>
      <w:r>
        <w:t>Seguiremos el mismo procedimiento que en el punto “3.2. Borrar partición W:”. Seleccionaremos el disco que contiene la partición, listaremos las particiones para identificar y seleccionar la deseada, y posteriormente borrarla.</w:t>
      </w:r>
    </w:p>
    <w:p w14:paraId="7FAA10C4" w14:textId="38104D59" w:rsidR="003624EE" w:rsidRDefault="003624EE" w:rsidP="003C3DC0">
      <w:pPr>
        <w:ind w:firstLine="0"/>
        <w:jc w:val="center"/>
      </w:pPr>
      <w:r w:rsidRPr="003624EE">
        <w:drawing>
          <wp:inline distT="0" distB="0" distL="0" distR="0" wp14:anchorId="647423ED" wp14:editId="6B3FBBCA">
            <wp:extent cx="5400040" cy="1645920"/>
            <wp:effectExtent l="0" t="0" r="0" b="0"/>
            <wp:docPr id="131" name="Imagen 1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CB1D1" w14:textId="55F59351" w:rsidR="00C256E0" w:rsidRDefault="00C256E0" w:rsidP="003C3DC0">
      <w:pPr>
        <w:spacing w:line="259" w:lineRule="auto"/>
        <w:ind w:firstLine="0"/>
        <w:jc w:val="both"/>
      </w:pPr>
      <w:r>
        <w:br w:type="page"/>
      </w:r>
    </w:p>
    <w:p w14:paraId="28CE42BB" w14:textId="3D621A7D" w:rsidR="003624EE" w:rsidRDefault="00C256E0" w:rsidP="003C3DC0">
      <w:pPr>
        <w:pStyle w:val="Ttulo2"/>
        <w:jc w:val="both"/>
      </w:pPr>
      <w:bookmarkStart w:id="28" w:name="_Toc189336983"/>
      <w:r>
        <w:lastRenderedPageBreak/>
        <w:t xml:space="preserve">Crear </w:t>
      </w:r>
      <w:r w:rsidRPr="008667D0">
        <w:t>partición</w:t>
      </w:r>
      <w:r>
        <w:t xml:space="preserve"> de copia de seguridad de S</w:t>
      </w:r>
      <w:r>
        <w:t>:</w:t>
      </w:r>
      <w:bookmarkEnd w:id="28"/>
    </w:p>
    <w:p w14:paraId="779EF0C5" w14:textId="295663B1" w:rsidR="00C256E0" w:rsidRPr="00C256E0" w:rsidRDefault="00C256E0" w:rsidP="003C3DC0">
      <w:pPr>
        <w:jc w:val="both"/>
      </w:pPr>
      <w:r>
        <w:t>Con “</w:t>
      </w:r>
      <w:proofErr w:type="spellStart"/>
      <w:r>
        <w:rPr>
          <w:i/>
          <w:iCs/>
        </w:rPr>
        <w:t>diskpart</w:t>
      </w:r>
      <w:proofErr w:type="spellEnd"/>
      <w:r>
        <w:t>” no hay una forma directa de hacer una copia de seguridad, pero si podremos crear una partición del mismo tamaño, y copiar manualmente todos los archivos o los archivos deseados. En la imagen podemos ver como selecciono el disco que contiene la partición S:, donde queremos crear la copia de seguridad; listo, selecciono y borro una partición extendida vacía que no me dejaría crear otra partición, y finalmente creo una partición del mismo tamaño de S: y le asigno una letra, entonces, solo quedaría copiar y pegar manualmente los archivos deseados.</w:t>
      </w:r>
    </w:p>
    <w:p w14:paraId="18476714" w14:textId="0885232E" w:rsidR="00C256E0" w:rsidRDefault="00C256E0" w:rsidP="003C3DC0">
      <w:pPr>
        <w:ind w:firstLine="0"/>
        <w:jc w:val="center"/>
      </w:pPr>
      <w:r>
        <w:rPr>
          <w:noProof/>
        </w:rPr>
        <w:drawing>
          <wp:inline distT="0" distB="0" distL="0" distR="0" wp14:anchorId="76A36211" wp14:editId="6EA0C318">
            <wp:extent cx="5400040" cy="2100249"/>
            <wp:effectExtent l="0" t="0" r="0" b="0"/>
            <wp:docPr id="132" name="Imagen 1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0"/>
                    <a:srcRect t="15106"/>
                    <a:stretch/>
                  </pic:blipFill>
                  <pic:spPr bwMode="auto">
                    <a:xfrm>
                      <a:off x="0" y="0"/>
                      <a:ext cx="5400040" cy="21002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5246B07" w14:textId="723B345F" w:rsidR="00C256E0" w:rsidRDefault="00C256E0" w:rsidP="003C3DC0">
      <w:pPr>
        <w:jc w:val="both"/>
      </w:pPr>
    </w:p>
    <w:p w14:paraId="64550DC1" w14:textId="0BCC0351" w:rsidR="00C256E0" w:rsidRDefault="00C256E0" w:rsidP="003C3DC0">
      <w:pPr>
        <w:pStyle w:val="Ttulo2"/>
        <w:jc w:val="both"/>
      </w:pPr>
      <w:bookmarkStart w:id="29" w:name="_Toc189336984"/>
      <w:r w:rsidRPr="008667D0">
        <w:t>Dejar</w:t>
      </w:r>
      <w:r>
        <w:t xml:space="preserve"> solo las dos primeras particiones de cada</w:t>
      </w:r>
      <w:r>
        <w:t xml:space="preserve"> disco</w:t>
      </w:r>
      <w:bookmarkEnd w:id="29"/>
    </w:p>
    <w:p w14:paraId="2CA7E3A3" w14:textId="34C58E67" w:rsidR="00C256E0" w:rsidRPr="00C256E0" w:rsidRDefault="00C256E0" w:rsidP="003C3DC0">
      <w:pPr>
        <w:jc w:val="both"/>
      </w:pPr>
      <w:r>
        <w:t>Seguiremos el mismo procedimiento que en el punto “3.2. Borrar partición W:”. Seleccionaremos el disco que contiene la</w:t>
      </w:r>
      <w:r>
        <w:t>s</w:t>
      </w:r>
      <w:r>
        <w:t xml:space="preserve"> partici</w:t>
      </w:r>
      <w:r>
        <w:t>ones</w:t>
      </w:r>
      <w:r>
        <w:t>, listaremos las particiones para identificar</w:t>
      </w:r>
      <w:r>
        <w:t>las</w:t>
      </w:r>
      <w:r>
        <w:t xml:space="preserve"> y seleccionar la</w:t>
      </w:r>
      <w:r>
        <w:t>s</w:t>
      </w:r>
      <w:r>
        <w:t xml:space="preserve"> deseada, y posteriormente borrarla</w:t>
      </w:r>
      <w:r>
        <w:t>s</w:t>
      </w:r>
      <w:r>
        <w:t>.</w:t>
      </w:r>
      <w:r>
        <w:t xml:space="preserve"> En esta imagen veremos como borro las particiones del “</w:t>
      </w:r>
      <w:r>
        <w:rPr>
          <w:i/>
          <w:iCs/>
        </w:rPr>
        <w:t>DISCO1</w:t>
      </w:r>
      <w:r>
        <w:t>”.</w:t>
      </w:r>
    </w:p>
    <w:p w14:paraId="0CDF6D56" w14:textId="730B1C50" w:rsidR="00C256E0" w:rsidRDefault="00C256E0" w:rsidP="003C3DC0">
      <w:pPr>
        <w:ind w:firstLine="0"/>
        <w:jc w:val="center"/>
      </w:pPr>
      <w:r w:rsidRPr="00C256E0">
        <w:drawing>
          <wp:inline distT="0" distB="0" distL="0" distR="0" wp14:anchorId="0C4A1710" wp14:editId="5F4DEC8C">
            <wp:extent cx="5400040" cy="2374900"/>
            <wp:effectExtent l="0" t="0" r="0" b="6350"/>
            <wp:docPr id="133" name="Imagen 1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109AE" w14:textId="19F4E2EE" w:rsidR="00C256E0" w:rsidRDefault="00C256E0" w:rsidP="003C3DC0">
      <w:pPr>
        <w:spacing w:line="259" w:lineRule="auto"/>
        <w:ind w:firstLine="0"/>
        <w:jc w:val="both"/>
      </w:pPr>
      <w:r>
        <w:br w:type="page"/>
      </w:r>
    </w:p>
    <w:p w14:paraId="62B2924F" w14:textId="3CB55210" w:rsidR="00C256E0" w:rsidRDefault="00C256E0" w:rsidP="003C3DC0">
      <w:pPr>
        <w:jc w:val="both"/>
      </w:pPr>
      <w:r>
        <w:lastRenderedPageBreak/>
        <w:t>Y en esta imagen podemos ver como borro las particiones del “</w:t>
      </w:r>
      <w:r>
        <w:rPr>
          <w:i/>
          <w:iCs/>
        </w:rPr>
        <w:t>DISCO2</w:t>
      </w:r>
      <w:r>
        <w:t>”.</w:t>
      </w:r>
    </w:p>
    <w:p w14:paraId="131A0B01" w14:textId="3FB837FF" w:rsidR="00C256E0" w:rsidRDefault="00AB3CEB" w:rsidP="003C3DC0">
      <w:pPr>
        <w:ind w:firstLine="0"/>
        <w:jc w:val="center"/>
      </w:pPr>
      <w:r w:rsidRPr="00AB3CEB">
        <w:drawing>
          <wp:inline distT="0" distB="0" distL="0" distR="0" wp14:anchorId="194919F1" wp14:editId="44172184">
            <wp:extent cx="5400040" cy="1772920"/>
            <wp:effectExtent l="0" t="0" r="0" b="0"/>
            <wp:docPr id="134" name="Imagen 1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2DE07" w14:textId="5660911C" w:rsidR="00C256E0" w:rsidRDefault="00C256E0" w:rsidP="003C3DC0">
      <w:pPr>
        <w:jc w:val="both"/>
      </w:pPr>
    </w:p>
    <w:p w14:paraId="51ABBD81" w14:textId="6CC0F0E3" w:rsidR="00AB3CEB" w:rsidRDefault="00AB3CEB" w:rsidP="003C3DC0">
      <w:pPr>
        <w:pStyle w:val="Ttulo2"/>
        <w:jc w:val="both"/>
      </w:pPr>
      <w:bookmarkStart w:id="30" w:name="_Toc189336985"/>
      <w:r>
        <w:t xml:space="preserve">Realizar copia de P: </w:t>
      </w:r>
      <w:r>
        <w:t>en</w:t>
      </w:r>
      <w:r>
        <w:t xml:space="preserve"> “DISCO2</w:t>
      </w:r>
      <w:r>
        <w:t>”</w:t>
      </w:r>
      <w:bookmarkEnd w:id="30"/>
    </w:p>
    <w:p w14:paraId="40E6277B" w14:textId="1AFAEF6E" w:rsidR="00AB3CEB" w:rsidRDefault="00AB3CEB" w:rsidP="003C3DC0">
      <w:pPr>
        <w:jc w:val="both"/>
      </w:pPr>
      <w:r>
        <w:t xml:space="preserve">Al igual que en el punto “3.9. </w:t>
      </w:r>
      <w:r w:rsidRPr="00AB3CEB">
        <w:t>Crear partición de copia de seguridad de S:</w:t>
      </w:r>
      <w:r>
        <w:t>”, con “</w:t>
      </w:r>
      <w:proofErr w:type="spellStart"/>
      <w:r>
        <w:rPr>
          <w:i/>
          <w:iCs/>
        </w:rPr>
        <w:t>diskpart</w:t>
      </w:r>
      <w:proofErr w:type="spellEnd"/>
      <w:r>
        <w:t>” no podremos crear copias de seguridad de particiones, pero si podremos crear una partición y luego copiar los datos deseados manualmente.</w:t>
      </w:r>
    </w:p>
    <w:p w14:paraId="09765080" w14:textId="522B565E" w:rsidR="00AB3CEB" w:rsidRDefault="00AB3CEB" w:rsidP="003C3DC0">
      <w:pPr>
        <w:ind w:firstLine="0"/>
        <w:jc w:val="center"/>
      </w:pPr>
      <w:r w:rsidRPr="00AB3CEB">
        <w:drawing>
          <wp:inline distT="0" distB="0" distL="0" distR="0" wp14:anchorId="639D4510" wp14:editId="20CAC2E7">
            <wp:extent cx="5400040" cy="1821815"/>
            <wp:effectExtent l="0" t="0" r="0" b="6985"/>
            <wp:docPr id="135" name="Imagen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E0BE2" w14:textId="3F3945A3" w:rsidR="00AB3CEB" w:rsidRDefault="00AB3CEB" w:rsidP="003C3DC0">
      <w:pPr>
        <w:jc w:val="both"/>
      </w:pPr>
    </w:p>
    <w:p w14:paraId="13314E77" w14:textId="4749E928" w:rsidR="003C3DC0" w:rsidRDefault="003C3DC0" w:rsidP="003C3DC0">
      <w:pPr>
        <w:pStyle w:val="Ttulo2"/>
        <w:jc w:val="both"/>
      </w:pPr>
      <w:bookmarkStart w:id="31" w:name="_Toc189336986"/>
      <w:r>
        <w:t>Resultado final</w:t>
      </w:r>
      <w:bookmarkEnd w:id="31"/>
    </w:p>
    <w:p w14:paraId="79828430" w14:textId="30BDD44C" w:rsidR="003C3DC0" w:rsidRDefault="003C3DC0" w:rsidP="003C3DC0">
      <w:pPr>
        <w:jc w:val="both"/>
      </w:pPr>
      <w:r>
        <w:t>Tras realizar todas las operaciones, este es el resultado final de los discos.</w:t>
      </w:r>
    </w:p>
    <w:p w14:paraId="2BC0C397" w14:textId="4F5761B2" w:rsidR="003C3DC0" w:rsidRDefault="003C3DC0" w:rsidP="003C3DC0">
      <w:pPr>
        <w:ind w:firstLine="0"/>
        <w:jc w:val="center"/>
      </w:pPr>
      <w:r w:rsidRPr="003C3DC0">
        <w:drawing>
          <wp:inline distT="0" distB="0" distL="0" distR="0" wp14:anchorId="31C1ED52" wp14:editId="61E4E68A">
            <wp:extent cx="5400040" cy="1322070"/>
            <wp:effectExtent l="0" t="0" r="0" b="0"/>
            <wp:docPr id="136" name="Imagen 1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D8B5" w14:textId="77777777" w:rsidR="003C3DC0" w:rsidRDefault="003C3DC0" w:rsidP="003C3DC0">
      <w:pPr>
        <w:spacing w:line="259" w:lineRule="auto"/>
        <w:ind w:firstLine="0"/>
        <w:jc w:val="both"/>
      </w:pPr>
      <w:r>
        <w:br w:type="page"/>
      </w:r>
    </w:p>
    <w:p w14:paraId="23500187" w14:textId="66D94CB5" w:rsidR="003C3DC0" w:rsidRDefault="003C3DC0" w:rsidP="003C3DC0">
      <w:pPr>
        <w:pStyle w:val="Ttulo2"/>
        <w:jc w:val="both"/>
      </w:pPr>
      <w:bookmarkStart w:id="32" w:name="_Toc189336987"/>
      <w:r>
        <w:lastRenderedPageBreak/>
        <w:t>Comandos utilizados</w:t>
      </w:r>
      <w:bookmarkEnd w:id="32"/>
    </w:p>
    <w:p w14:paraId="4785F7B5" w14:textId="1360ABEF" w:rsidR="003C3DC0" w:rsidRDefault="003C3DC0" w:rsidP="003C3DC0">
      <w:pPr>
        <w:pStyle w:val="Prrafodelista"/>
        <w:numPr>
          <w:ilvl w:val="0"/>
          <w:numId w:val="5"/>
        </w:numPr>
        <w:jc w:val="both"/>
      </w:pPr>
      <w:proofErr w:type="spellStart"/>
      <w:r w:rsidRPr="003108C4">
        <w:rPr>
          <w:u w:val="single"/>
        </w:rPr>
        <w:t>d</w:t>
      </w:r>
      <w:r w:rsidRPr="003108C4">
        <w:rPr>
          <w:u w:val="single"/>
        </w:rPr>
        <w:t>iskpart</w:t>
      </w:r>
      <w:proofErr w:type="spellEnd"/>
      <w:r>
        <w:t xml:space="preserve"> </w:t>
      </w:r>
      <w:r>
        <w:sym w:font="Wingdings" w:char="F0E0"/>
      </w:r>
      <w:r>
        <w:t xml:space="preserve"> abre el programa “</w:t>
      </w:r>
      <w:proofErr w:type="spellStart"/>
      <w:r>
        <w:rPr>
          <w:i/>
          <w:iCs/>
        </w:rPr>
        <w:t>diskpart</w:t>
      </w:r>
      <w:proofErr w:type="spellEnd"/>
      <w:r>
        <w:t>”.</w:t>
      </w:r>
    </w:p>
    <w:p w14:paraId="797CB185" w14:textId="630D6175" w:rsidR="003C3DC0" w:rsidRDefault="003C3DC0" w:rsidP="003C3DC0">
      <w:pPr>
        <w:pStyle w:val="Prrafodelista"/>
        <w:numPr>
          <w:ilvl w:val="0"/>
          <w:numId w:val="5"/>
        </w:numPr>
        <w:jc w:val="both"/>
      </w:pPr>
      <w:proofErr w:type="spellStart"/>
      <w:r w:rsidRPr="003108C4">
        <w:rPr>
          <w:u w:val="single"/>
        </w:rPr>
        <w:t>list</w:t>
      </w:r>
      <w:proofErr w:type="spellEnd"/>
      <w:r w:rsidRPr="003108C4">
        <w:rPr>
          <w:u w:val="single"/>
        </w:rPr>
        <w:t xml:space="preserve"> disk</w:t>
      </w:r>
      <w:r>
        <w:t xml:space="preserve"> </w:t>
      </w:r>
      <w:r>
        <w:sym w:font="Wingdings" w:char="F0E0"/>
      </w:r>
      <w:r>
        <w:t xml:space="preserve"> lista los discos del sistema.</w:t>
      </w:r>
    </w:p>
    <w:p w14:paraId="3FB32231" w14:textId="12ED29D2" w:rsidR="003C3DC0" w:rsidRDefault="003C3DC0" w:rsidP="003C3DC0">
      <w:pPr>
        <w:pStyle w:val="Prrafodelista"/>
        <w:numPr>
          <w:ilvl w:val="0"/>
          <w:numId w:val="5"/>
        </w:numPr>
        <w:jc w:val="both"/>
      </w:pPr>
      <w:proofErr w:type="spellStart"/>
      <w:r w:rsidRPr="003108C4">
        <w:rPr>
          <w:u w:val="single"/>
        </w:rPr>
        <w:t>select</w:t>
      </w:r>
      <w:proofErr w:type="spellEnd"/>
      <w:r w:rsidRPr="003108C4">
        <w:rPr>
          <w:u w:val="single"/>
        </w:rPr>
        <w:t xml:space="preserve"> disk &lt;numero&gt;</w:t>
      </w:r>
      <w:r>
        <w:t xml:space="preserve"> </w:t>
      </w:r>
      <w:r>
        <w:sym w:font="Wingdings" w:char="F0E0"/>
      </w:r>
      <w:r>
        <w:t xml:space="preserve"> selecciona el disco indicado.</w:t>
      </w:r>
    </w:p>
    <w:p w14:paraId="56339AC6" w14:textId="28ECF485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 xml:space="preserve">create </w:t>
      </w:r>
      <w:proofErr w:type="spellStart"/>
      <w:r w:rsidRPr="003108C4">
        <w:rPr>
          <w:u w:val="single"/>
        </w:rPr>
        <w:t>partition</w:t>
      </w:r>
      <w:proofErr w:type="spellEnd"/>
      <w:r w:rsidRPr="003108C4">
        <w:rPr>
          <w:u w:val="single"/>
        </w:rPr>
        <w:t xml:space="preserve"> &lt;tipo&gt; </w:t>
      </w:r>
      <w:proofErr w:type="spellStart"/>
      <w:r w:rsidRPr="003108C4">
        <w:rPr>
          <w:u w:val="single"/>
        </w:rPr>
        <w:t>size</w:t>
      </w:r>
      <w:proofErr w:type="spellEnd"/>
      <w:r w:rsidRPr="003108C4">
        <w:rPr>
          <w:u w:val="single"/>
        </w:rPr>
        <w:t>=&lt;tamaño&gt;</w:t>
      </w:r>
      <w:r>
        <w:t xml:space="preserve"> </w:t>
      </w:r>
      <w:r>
        <w:sym w:font="Wingdings" w:char="F0E0"/>
      </w:r>
      <w:r>
        <w:t xml:space="preserve"> crea una partición del tipo y tamaño indicado.</w:t>
      </w:r>
    </w:p>
    <w:p w14:paraId="14C58A21" w14:textId="6F0F9DAA" w:rsidR="003C3DC0" w:rsidRDefault="003C3DC0" w:rsidP="003C3DC0">
      <w:pPr>
        <w:pStyle w:val="Prrafodelista"/>
        <w:numPr>
          <w:ilvl w:val="0"/>
          <w:numId w:val="5"/>
        </w:numPr>
        <w:jc w:val="both"/>
      </w:pPr>
      <w:r w:rsidRPr="003108C4">
        <w:rPr>
          <w:u w:val="single"/>
        </w:rPr>
        <w:t xml:space="preserve">create </w:t>
      </w:r>
      <w:proofErr w:type="spellStart"/>
      <w:r w:rsidRPr="003108C4">
        <w:rPr>
          <w:u w:val="single"/>
        </w:rPr>
        <w:t>partition</w:t>
      </w:r>
      <w:proofErr w:type="spellEnd"/>
      <w:r w:rsidRPr="003108C4">
        <w:rPr>
          <w:u w:val="single"/>
        </w:rPr>
        <w:t xml:space="preserve"> &lt;tipo&gt;</w:t>
      </w:r>
      <w:r>
        <w:t xml:space="preserve"> </w:t>
      </w:r>
      <w:r>
        <w:sym w:font="Wingdings" w:char="F0E0"/>
      </w:r>
      <w:r>
        <w:t xml:space="preserve"> crea una partición del tipo indicado, y el tamaño será todo el disponible en el disco.</w:t>
      </w:r>
    </w:p>
    <w:p w14:paraId="7950D28D" w14:textId="0A167716" w:rsidR="003C3DC0" w:rsidRDefault="003C3DC0" w:rsidP="003C3DC0">
      <w:pPr>
        <w:pStyle w:val="Prrafodelista"/>
        <w:numPr>
          <w:ilvl w:val="0"/>
          <w:numId w:val="5"/>
        </w:numPr>
        <w:jc w:val="both"/>
      </w:pPr>
      <w:proofErr w:type="spellStart"/>
      <w:r w:rsidRPr="003108C4">
        <w:rPr>
          <w:u w:val="single"/>
        </w:rPr>
        <w:t>assign</w:t>
      </w:r>
      <w:proofErr w:type="spellEnd"/>
      <w:r w:rsidRPr="003108C4">
        <w:rPr>
          <w:u w:val="single"/>
        </w:rPr>
        <w:t xml:space="preserve"> </w:t>
      </w:r>
      <w:proofErr w:type="spellStart"/>
      <w:r w:rsidRPr="003108C4">
        <w:rPr>
          <w:u w:val="single"/>
        </w:rPr>
        <w:t>letter</w:t>
      </w:r>
      <w:proofErr w:type="spellEnd"/>
      <w:r w:rsidRPr="003108C4">
        <w:rPr>
          <w:u w:val="single"/>
        </w:rPr>
        <w:t>=&lt;letra&gt;</w:t>
      </w:r>
      <w:r>
        <w:t xml:space="preserve"> </w:t>
      </w:r>
      <w:r>
        <w:sym w:font="Wingdings" w:char="F0E0"/>
      </w:r>
      <w:r>
        <w:t xml:space="preserve"> asigna la letra indicada a una partición recién creada.</w:t>
      </w:r>
    </w:p>
    <w:p w14:paraId="2CAA5EC3" w14:textId="194D022C" w:rsidR="003C3DC0" w:rsidRDefault="003C3DC0" w:rsidP="003C3DC0">
      <w:pPr>
        <w:pStyle w:val="Prrafodelista"/>
        <w:numPr>
          <w:ilvl w:val="0"/>
          <w:numId w:val="5"/>
        </w:numPr>
        <w:jc w:val="both"/>
      </w:pPr>
      <w:proofErr w:type="spellStart"/>
      <w:r w:rsidRPr="003108C4">
        <w:rPr>
          <w:u w:val="single"/>
        </w:rPr>
        <w:t>list</w:t>
      </w:r>
      <w:proofErr w:type="spellEnd"/>
      <w:r w:rsidRPr="003108C4">
        <w:rPr>
          <w:u w:val="single"/>
        </w:rPr>
        <w:t xml:space="preserve"> </w:t>
      </w:r>
      <w:proofErr w:type="spellStart"/>
      <w:r w:rsidRPr="003108C4">
        <w:rPr>
          <w:u w:val="single"/>
        </w:rPr>
        <w:t>partition</w:t>
      </w:r>
      <w:proofErr w:type="spellEnd"/>
      <w:r>
        <w:t xml:space="preserve"> </w:t>
      </w:r>
      <w:r>
        <w:sym w:font="Wingdings" w:char="F0E0"/>
      </w:r>
      <w:r>
        <w:t xml:space="preserve"> lista las particiones de un disco</w:t>
      </w:r>
    </w:p>
    <w:p w14:paraId="1F023C47" w14:textId="6BAA9A94" w:rsidR="003C3DC0" w:rsidRDefault="003C3DC0" w:rsidP="003C3DC0">
      <w:pPr>
        <w:pStyle w:val="Prrafodelista"/>
        <w:numPr>
          <w:ilvl w:val="0"/>
          <w:numId w:val="5"/>
        </w:numPr>
        <w:jc w:val="both"/>
      </w:pPr>
      <w:proofErr w:type="spellStart"/>
      <w:r w:rsidRPr="003108C4">
        <w:rPr>
          <w:u w:val="single"/>
        </w:rPr>
        <w:t>select</w:t>
      </w:r>
      <w:proofErr w:type="spellEnd"/>
      <w:r w:rsidRPr="003108C4">
        <w:rPr>
          <w:u w:val="single"/>
        </w:rPr>
        <w:t xml:space="preserve"> </w:t>
      </w:r>
      <w:proofErr w:type="spellStart"/>
      <w:r w:rsidRPr="003108C4">
        <w:rPr>
          <w:u w:val="single"/>
        </w:rPr>
        <w:t>partition</w:t>
      </w:r>
      <w:proofErr w:type="spellEnd"/>
      <w:r w:rsidRPr="003108C4">
        <w:rPr>
          <w:u w:val="single"/>
        </w:rPr>
        <w:t xml:space="preserve"> &lt;numero&gt;</w:t>
      </w:r>
      <w:r>
        <w:t xml:space="preserve"> </w:t>
      </w:r>
      <w:r>
        <w:sym w:font="Wingdings" w:char="F0E0"/>
      </w:r>
      <w:r>
        <w:t xml:space="preserve"> selecciona la partición indicada.</w:t>
      </w:r>
    </w:p>
    <w:p w14:paraId="33CF36AD" w14:textId="228B0BFC" w:rsidR="003C3DC0" w:rsidRDefault="003C3DC0" w:rsidP="003C3DC0">
      <w:pPr>
        <w:pStyle w:val="Prrafodelista"/>
        <w:numPr>
          <w:ilvl w:val="0"/>
          <w:numId w:val="5"/>
        </w:numPr>
        <w:jc w:val="both"/>
      </w:pPr>
      <w:proofErr w:type="spellStart"/>
      <w:r w:rsidRPr="003108C4">
        <w:rPr>
          <w:u w:val="single"/>
        </w:rPr>
        <w:t>delete</w:t>
      </w:r>
      <w:proofErr w:type="spellEnd"/>
      <w:r w:rsidRPr="003108C4">
        <w:rPr>
          <w:u w:val="single"/>
        </w:rPr>
        <w:t xml:space="preserve"> </w:t>
      </w:r>
      <w:proofErr w:type="spellStart"/>
      <w:r w:rsidRPr="003108C4">
        <w:rPr>
          <w:u w:val="single"/>
        </w:rPr>
        <w:t>partition</w:t>
      </w:r>
      <w:proofErr w:type="spellEnd"/>
      <w:r>
        <w:t xml:space="preserve"> </w:t>
      </w:r>
      <w:r>
        <w:sym w:font="Wingdings" w:char="F0E0"/>
      </w:r>
      <w:r>
        <w:t xml:space="preserve"> borra la partición seleccionada en ese momento.</w:t>
      </w:r>
    </w:p>
    <w:p w14:paraId="3960AF25" w14:textId="1C75C386" w:rsidR="003108C4" w:rsidRDefault="003C3DC0" w:rsidP="003C3DC0">
      <w:pPr>
        <w:pStyle w:val="Prrafodelista"/>
        <w:numPr>
          <w:ilvl w:val="0"/>
          <w:numId w:val="5"/>
        </w:numPr>
        <w:jc w:val="both"/>
      </w:pPr>
      <w:proofErr w:type="spellStart"/>
      <w:r w:rsidRPr="003108C4">
        <w:rPr>
          <w:u w:val="single"/>
        </w:rPr>
        <w:t>format</w:t>
      </w:r>
      <w:proofErr w:type="spellEnd"/>
      <w:r w:rsidRPr="003108C4">
        <w:rPr>
          <w:u w:val="single"/>
        </w:rPr>
        <w:t xml:space="preserve"> </w:t>
      </w:r>
      <w:proofErr w:type="spellStart"/>
      <w:r w:rsidRPr="003108C4">
        <w:rPr>
          <w:u w:val="single"/>
        </w:rPr>
        <w:t>fs</w:t>
      </w:r>
      <w:proofErr w:type="spellEnd"/>
      <w:r w:rsidRPr="003108C4">
        <w:rPr>
          <w:u w:val="single"/>
        </w:rPr>
        <w:t>=&lt;formato&gt; [</w:t>
      </w:r>
      <w:proofErr w:type="spellStart"/>
      <w:r w:rsidRPr="003108C4">
        <w:rPr>
          <w:u w:val="single"/>
        </w:rPr>
        <w:t>quick</w:t>
      </w:r>
      <w:proofErr w:type="spellEnd"/>
      <w:r w:rsidRPr="003108C4">
        <w:rPr>
          <w:u w:val="single"/>
        </w:rPr>
        <w:t>]</w:t>
      </w:r>
      <w:r>
        <w:t xml:space="preserve"> </w:t>
      </w:r>
      <w:r>
        <w:sym w:font="Wingdings" w:char="F0E0"/>
      </w:r>
      <w:r>
        <w:t xml:space="preserve"> formatea la partición seleccionada con el formato indicado. Si </w:t>
      </w:r>
      <w:r w:rsidR="003108C4">
        <w:t>añadimos</w:t>
      </w:r>
      <w:r>
        <w:t xml:space="preserve"> “</w:t>
      </w:r>
      <w:proofErr w:type="spellStart"/>
      <w:r>
        <w:rPr>
          <w:i/>
          <w:iCs/>
        </w:rPr>
        <w:t>quick</w:t>
      </w:r>
      <w:proofErr w:type="spellEnd"/>
      <w:r>
        <w:t>”</w:t>
      </w:r>
      <w:r w:rsidR="003108C4">
        <w:t xml:space="preserve"> al final</w:t>
      </w:r>
      <w:r>
        <w:t>, daremos formato rápido a la partición.</w:t>
      </w:r>
    </w:p>
    <w:p w14:paraId="6CDAA2F9" w14:textId="77777777" w:rsidR="003108C4" w:rsidRDefault="003108C4">
      <w:pPr>
        <w:spacing w:line="259" w:lineRule="auto"/>
        <w:ind w:firstLine="0"/>
      </w:pPr>
      <w:r>
        <w:br w:type="page"/>
      </w:r>
    </w:p>
    <w:p w14:paraId="3D5B72CB" w14:textId="7215729F" w:rsidR="003108C4" w:rsidRDefault="003108C4" w:rsidP="003108C4">
      <w:pPr>
        <w:pStyle w:val="Ttulo1"/>
      </w:pPr>
      <w:bookmarkStart w:id="33" w:name="_Toc189336988"/>
      <w:r>
        <w:lastRenderedPageBreak/>
        <w:t>WEBGRAFÍA</w:t>
      </w:r>
      <w:bookmarkEnd w:id="33"/>
    </w:p>
    <w:sdt>
      <w:sdtPr>
        <w:id w:val="915663848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14:paraId="38E37879" w14:textId="157B9811" w:rsidR="003108C4" w:rsidRPr="00C56073" w:rsidRDefault="003108C4" w:rsidP="00C56073">
              <w:pPr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  <w:r w:rsidRPr="00C56073">
                <w:rPr>
                  <w:noProof/>
                </w:rPr>
                <w:t xml:space="preserve">DeepSeek. (febrero de 2025). DeepSeek. Obtenido de DeepSeek: </w:t>
              </w:r>
              <w:r w:rsidR="00C56073">
                <w:rPr>
                  <w:noProof/>
                </w:rPr>
                <w:t xml:space="preserve">      </w:t>
              </w:r>
              <w:r w:rsidRPr="00C56073">
                <w:rPr>
                  <w:noProof/>
                </w:rPr>
                <w:t>https://www.deepseek.com</w:t>
              </w:r>
            </w:p>
            <w:p w14:paraId="09917D79" w14:textId="77777777" w:rsidR="003108C4" w:rsidRDefault="003108C4" w:rsidP="00C56073">
              <w:pPr>
                <w:rPr>
                  <w:noProof/>
                </w:rPr>
              </w:pPr>
              <w:r>
                <w:rPr>
                  <w:noProof/>
                </w:rPr>
                <w:t xml:space="preserve">OpenAI. (febrero de 2025). </w:t>
              </w:r>
              <w:r>
                <w:rPr>
                  <w:i/>
                  <w:iCs/>
                  <w:noProof/>
                </w:rPr>
                <w:t>ChatGPT</w:t>
              </w:r>
              <w:r>
                <w:rPr>
                  <w:noProof/>
                </w:rPr>
                <w:t>. Obtenido de ChatGPT: https://chatgpt.com/?model=auto</w:t>
              </w:r>
            </w:p>
            <w:p w14:paraId="6BAC685B" w14:textId="4BCB2229" w:rsidR="003108C4" w:rsidRDefault="003108C4" w:rsidP="00C56073">
              <w:pPr>
                <w:ind w:firstLine="0"/>
              </w:pPr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3BDB41C9" w14:textId="77777777" w:rsidR="003108C4" w:rsidRPr="003108C4" w:rsidRDefault="003108C4" w:rsidP="003108C4"/>
    <w:sectPr w:rsidR="003108C4" w:rsidRPr="003108C4" w:rsidSect="00212434">
      <w:headerReference w:type="default" r:id="rId85"/>
      <w:footerReference w:type="default" r:id="rId86"/>
      <w:headerReference w:type="first" r:id="rId87"/>
      <w:footerReference w:type="first" r:id="rId88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A7C99F3" w14:textId="77777777" w:rsidR="00946F2E" w:rsidRDefault="00946F2E" w:rsidP="00212434">
      <w:pPr>
        <w:spacing w:after="0" w:line="240" w:lineRule="auto"/>
      </w:pPr>
      <w:r>
        <w:separator/>
      </w:r>
    </w:p>
    <w:p w14:paraId="292AD539" w14:textId="77777777" w:rsidR="00946F2E" w:rsidRDefault="00946F2E"/>
  </w:endnote>
  <w:endnote w:type="continuationSeparator" w:id="0">
    <w:p w14:paraId="77D8A91C" w14:textId="77777777" w:rsidR="00946F2E" w:rsidRDefault="00946F2E" w:rsidP="00212434">
      <w:pPr>
        <w:spacing w:after="0" w:line="240" w:lineRule="auto"/>
      </w:pPr>
      <w:r>
        <w:continuationSeparator/>
      </w:r>
    </w:p>
    <w:p w14:paraId="4DDC9EB7" w14:textId="77777777" w:rsidR="00946F2E" w:rsidRDefault="00946F2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07DDDC2" w14:textId="77777777" w:rsidR="00212434" w:rsidRDefault="00212434" w:rsidP="00212434">
    <w:pPr>
      <w:pStyle w:val="Piedepgina"/>
      <w:ind w:firstLine="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01A804" w14:textId="77777777" w:rsidR="00212434" w:rsidRDefault="00212434" w:rsidP="00212434">
    <w:pPr>
      <w:pStyle w:val="Piedepgina"/>
      <w:ind w:firstLine="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DE75FE7" w14:textId="06FE27FE" w:rsidR="00000000" w:rsidRPr="00791BBE" w:rsidRDefault="00212434" w:rsidP="00791BBE">
    <w:pPr>
      <w:pStyle w:val="Piedepgina"/>
      <w:ind w:firstLine="0"/>
      <w:jc w:val="center"/>
      <w:rPr>
        <w:color w:val="808080" w:themeColor="background1" w:themeShade="80"/>
      </w:rPr>
    </w:pPr>
    <w:r w:rsidRPr="00212434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-1556770465"/>
        <w:docPartObj>
          <w:docPartGallery w:val="Page Numbers (Bottom of Page)"/>
          <w:docPartUnique/>
        </w:docPartObj>
      </w:sdtPr>
      <w:sdtEndPr/>
      <w:sdtContent>
        <w:r w:rsidRPr="00212434">
          <w:rPr>
            <w:color w:val="808080" w:themeColor="background1" w:themeShade="80"/>
          </w:rPr>
          <w:fldChar w:fldCharType="begin"/>
        </w:r>
        <w:r w:rsidRPr="00212434">
          <w:rPr>
            <w:color w:val="808080" w:themeColor="background1" w:themeShade="80"/>
          </w:rPr>
          <w:instrText>PAGE   \* MERGEFORMAT</w:instrText>
        </w:r>
        <w:r w:rsidRPr="00212434">
          <w:rPr>
            <w:color w:val="808080" w:themeColor="background1" w:themeShade="80"/>
          </w:rPr>
          <w:fldChar w:fldCharType="separate"/>
        </w:r>
        <w:r w:rsidRPr="00212434">
          <w:rPr>
            <w:color w:val="808080" w:themeColor="background1" w:themeShade="80"/>
          </w:rPr>
          <w:t>2</w:t>
        </w:r>
        <w:r w:rsidRPr="00212434">
          <w:rPr>
            <w:color w:val="808080" w:themeColor="background1" w:themeShade="80"/>
          </w:rPr>
          <w:fldChar w:fldCharType="end"/>
        </w:r>
        <w:r w:rsidRPr="00212434">
          <w:rPr>
            <w:color w:val="808080" w:themeColor="background1" w:themeShade="80"/>
          </w:rPr>
          <w:t>-</w:t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00EAAE8" w14:textId="77777777" w:rsidR="00212434" w:rsidRPr="00212434" w:rsidRDefault="00212434" w:rsidP="00212434">
    <w:pPr>
      <w:pStyle w:val="Piedepgina"/>
      <w:ind w:firstLine="0"/>
      <w:jc w:val="center"/>
      <w:rPr>
        <w:color w:val="808080" w:themeColor="background1" w:themeShade="80"/>
      </w:rPr>
    </w:pPr>
    <w:r w:rsidRPr="00212434">
      <w:rPr>
        <w:color w:val="808080" w:themeColor="background1" w:themeShade="80"/>
      </w:rPr>
      <w:t>-</w:t>
    </w:r>
    <w:sdt>
      <w:sdtPr>
        <w:rPr>
          <w:color w:val="808080" w:themeColor="background1" w:themeShade="80"/>
        </w:rPr>
        <w:id w:val="388081164"/>
        <w:docPartObj>
          <w:docPartGallery w:val="Page Numbers (Bottom of Page)"/>
          <w:docPartUnique/>
        </w:docPartObj>
      </w:sdtPr>
      <w:sdtEndPr/>
      <w:sdtContent>
        <w:r w:rsidRPr="00212434">
          <w:rPr>
            <w:color w:val="808080" w:themeColor="background1" w:themeShade="80"/>
          </w:rPr>
          <w:fldChar w:fldCharType="begin"/>
        </w:r>
        <w:r w:rsidRPr="00212434">
          <w:rPr>
            <w:color w:val="808080" w:themeColor="background1" w:themeShade="80"/>
          </w:rPr>
          <w:instrText>PAGE   \* MERGEFORMAT</w:instrText>
        </w:r>
        <w:r w:rsidRPr="00212434">
          <w:rPr>
            <w:color w:val="808080" w:themeColor="background1" w:themeShade="80"/>
          </w:rPr>
          <w:fldChar w:fldCharType="separate"/>
        </w:r>
        <w:r w:rsidRPr="00212434">
          <w:rPr>
            <w:color w:val="808080" w:themeColor="background1" w:themeShade="80"/>
          </w:rPr>
          <w:t>2</w:t>
        </w:r>
        <w:r w:rsidRPr="00212434">
          <w:rPr>
            <w:color w:val="808080" w:themeColor="background1" w:themeShade="80"/>
          </w:rPr>
          <w:fldChar w:fldCharType="end"/>
        </w:r>
        <w:r w:rsidRPr="00212434">
          <w:rPr>
            <w:color w:val="808080" w:themeColor="background1" w:themeShade="80"/>
          </w:rPr>
          <w:t>-</w:t>
        </w:r>
      </w:sdtContent>
    </w:sdt>
  </w:p>
  <w:p w14:paraId="5DBF534E" w14:textId="77777777" w:rsidR="00212434" w:rsidRDefault="00212434">
    <w:pPr>
      <w:pStyle w:val="Piedepgina"/>
    </w:pPr>
  </w:p>
  <w:p w14:paraId="789482F3" w14:textId="77777777" w:rsidR="00000000" w:rsidRDefault="00946F2E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D75DD1" w14:textId="77777777" w:rsidR="00946F2E" w:rsidRDefault="00946F2E" w:rsidP="00212434">
      <w:pPr>
        <w:spacing w:after="0" w:line="240" w:lineRule="auto"/>
      </w:pPr>
      <w:r>
        <w:separator/>
      </w:r>
    </w:p>
    <w:p w14:paraId="333724B8" w14:textId="77777777" w:rsidR="00946F2E" w:rsidRDefault="00946F2E"/>
  </w:footnote>
  <w:footnote w:type="continuationSeparator" w:id="0">
    <w:p w14:paraId="40F708A9" w14:textId="77777777" w:rsidR="00946F2E" w:rsidRDefault="00946F2E" w:rsidP="00212434">
      <w:pPr>
        <w:spacing w:after="0" w:line="240" w:lineRule="auto"/>
      </w:pPr>
      <w:r>
        <w:continuationSeparator/>
      </w:r>
    </w:p>
    <w:p w14:paraId="60140F16" w14:textId="77777777" w:rsidR="00946F2E" w:rsidRDefault="00946F2E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3B6ED21" w14:textId="77777777" w:rsidR="00212434" w:rsidRDefault="00212434" w:rsidP="00212434">
    <w:pPr>
      <w:pStyle w:val="Encabezado"/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FC9FFD" w14:textId="76158815" w:rsidR="00212434" w:rsidRPr="00A22AB4" w:rsidRDefault="00A22AB4" w:rsidP="00A22AB4">
    <w:pPr>
      <w:pStyle w:val="Encabezado"/>
      <w:ind w:firstLine="0"/>
      <w:rPr>
        <w:i/>
        <w:iCs/>
        <w:color w:val="808080" w:themeColor="background1" w:themeShade="80"/>
        <w:sz w:val="20"/>
        <w:szCs w:val="20"/>
      </w:rPr>
    </w:pPr>
    <w:r>
      <w:rPr>
        <w:i/>
        <w:iCs/>
        <w:color w:val="808080" w:themeColor="background1" w:themeShade="80"/>
        <w:sz w:val="20"/>
        <w:szCs w:val="20"/>
      </w:rPr>
      <w:t>Sistemas Informáticos</w:t>
    </w:r>
    <w:r w:rsidRPr="00212434">
      <w:rPr>
        <w:i/>
        <w:iCs/>
        <w:color w:val="808080" w:themeColor="background1" w:themeShade="80"/>
        <w:sz w:val="20"/>
        <w:szCs w:val="20"/>
      </w:rPr>
      <w:tab/>
    </w:r>
    <w:r w:rsidRPr="00212434">
      <w:rPr>
        <w:i/>
        <w:iCs/>
        <w:color w:val="808080" w:themeColor="background1" w:themeShade="80"/>
        <w:sz w:val="20"/>
        <w:szCs w:val="20"/>
      </w:rPr>
      <w:tab/>
      <w:t>Antonio Salces Alcaraz (1º DAM)</w:t>
    </w:r>
  </w:p>
  <w:p w14:paraId="506D4193" w14:textId="77777777" w:rsidR="00000000" w:rsidRDefault="00946F2E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94C974" w14:textId="0954D1AC" w:rsidR="00212434" w:rsidRPr="00212434" w:rsidRDefault="008667D0" w:rsidP="00212434">
    <w:pPr>
      <w:pStyle w:val="Encabezado"/>
      <w:ind w:firstLine="0"/>
      <w:rPr>
        <w:i/>
        <w:iCs/>
        <w:color w:val="808080" w:themeColor="background1" w:themeShade="80"/>
        <w:sz w:val="20"/>
        <w:szCs w:val="20"/>
      </w:rPr>
    </w:pPr>
    <w:r>
      <w:rPr>
        <w:i/>
        <w:iCs/>
        <w:color w:val="808080" w:themeColor="background1" w:themeShade="80"/>
        <w:sz w:val="20"/>
        <w:szCs w:val="20"/>
      </w:rPr>
      <w:t>Sistemas Informáticos</w:t>
    </w:r>
    <w:r w:rsidR="00212434" w:rsidRPr="00212434">
      <w:rPr>
        <w:i/>
        <w:iCs/>
        <w:color w:val="808080" w:themeColor="background1" w:themeShade="80"/>
        <w:sz w:val="20"/>
        <w:szCs w:val="20"/>
      </w:rPr>
      <w:tab/>
    </w:r>
    <w:r w:rsidR="00212434" w:rsidRPr="00212434">
      <w:rPr>
        <w:i/>
        <w:iCs/>
        <w:color w:val="808080" w:themeColor="background1" w:themeShade="80"/>
        <w:sz w:val="20"/>
        <w:szCs w:val="20"/>
      </w:rPr>
      <w:tab/>
      <w:t>Antonio Salces Alcaraz (1º DAM)</w:t>
    </w:r>
  </w:p>
  <w:p w14:paraId="733F7DD3" w14:textId="77777777" w:rsidR="00000000" w:rsidRDefault="00946F2E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A4DD7"/>
    <w:multiLevelType w:val="hybridMultilevel"/>
    <w:tmpl w:val="6F36FE9A"/>
    <w:lvl w:ilvl="0" w:tplc="A1B8BF74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789" w:hanging="360"/>
      </w:pPr>
    </w:lvl>
    <w:lvl w:ilvl="2" w:tplc="0C0A001B" w:tentative="1">
      <w:start w:val="1"/>
      <w:numFmt w:val="lowerRoman"/>
      <w:lvlText w:val="%3."/>
      <w:lvlJc w:val="right"/>
      <w:pPr>
        <w:ind w:left="2509" w:hanging="180"/>
      </w:pPr>
    </w:lvl>
    <w:lvl w:ilvl="3" w:tplc="0C0A000F" w:tentative="1">
      <w:start w:val="1"/>
      <w:numFmt w:val="decimal"/>
      <w:lvlText w:val="%4."/>
      <w:lvlJc w:val="left"/>
      <w:pPr>
        <w:ind w:left="3229" w:hanging="360"/>
      </w:pPr>
    </w:lvl>
    <w:lvl w:ilvl="4" w:tplc="0C0A0019" w:tentative="1">
      <w:start w:val="1"/>
      <w:numFmt w:val="lowerLetter"/>
      <w:lvlText w:val="%5."/>
      <w:lvlJc w:val="left"/>
      <w:pPr>
        <w:ind w:left="3949" w:hanging="360"/>
      </w:pPr>
    </w:lvl>
    <w:lvl w:ilvl="5" w:tplc="0C0A001B" w:tentative="1">
      <w:start w:val="1"/>
      <w:numFmt w:val="lowerRoman"/>
      <w:lvlText w:val="%6."/>
      <w:lvlJc w:val="right"/>
      <w:pPr>
        <w:ind w:left="4669" w:hanging="180"/>
      </w:pPr>
    </w:lvl>
    <w:lvl w:ilvl="6" w:tplc="0C0A000F" w:tentative="1">
      <w:start w:val="1"/>
      <w:numFmt w:val="decimal"/>
      <w:lvlText w:val="%7."/>
      <w:lvlJc w:val="left"/>
      <w:pPr>
        <w:ind w:left="5389" w:hanging="360"/>
      </w:pPr>
    </w:lvl>
    <w:lvl w:ilvl="7" w:tplc="0C0A0019" w:tentative="1">
      <w:start w:val="1"/>
      <w:numFmt w:val="lowerLetter"/>
      <w:lvlText w:val="%8."/>
      <w:lvlJc w:val="left"/>
      <w:pPr>
        <w:ind w:left="6109" w:hanging="360"/>
      </w:pPr>
    </w:lvl>
    <w:lvl w:ilvl="8" w:tplc="0C0A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25A144E9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2" w15:restartNumberingAfterBreak="0">
    <w:nsid w:val="360C280C"/>
    <w:multiLevelType w:val="multilevel"/>
    <w:tmpl w:val="16A0550C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3" w15:restartNumberingAfterBreak="0">
    <w:nsid w:val="4D2B294D"/>
    <w:multiLevelType w:val="hybridMultilevel"/>
    <w:tmpl w:val="75BACF38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68DD3A42"/>
    <w:multiLevelType w:val="multilevel"/>
    <w:tmpl w:val="D66C9974"/>
    <w:lvl w:ilvl="0">
      <w:start w:val="1"/>
      <w:numFmt w:val="decimal"/>
      <w:pStyle w:val="Ttulo1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pStyle w:val="Ttulo2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pStyle w:val="Ttulo3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num w:numId="1">
    <w:abstractNumId w:val="0"/>
  </w:num>
  <w:num w:numId="2">
    <w:abstractNumId w:val="4"/>
  </w:num>
  <w:num w:numId="3">
    <w:abstractNumId w:val="1"/>
  </w:num>
  <w:num w:numId="4">
    <w:abstractNumId w:val="2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67D0"/>
    <w:rsid w:val="00212434"/>
    <w:rsid w:val="00224E93"/>
    <w:rsid w:val="002C7E13"/>
    <w:rsid w:val="003108C4"/>
    <w:rsid w:val="003624EE"/>
    <w:rsid w:val="00375AAD"/>
    <w:rsid w:val="003C3DC0"/>
    <w:rsid w:val="00542F08"/>
    <w:rsid w:val="005B1121"/>
    <w:rsid w:val="00791BBE"/>
    <w:rsid w:val="007B4E3A"/>
    <w:rsid w:val="008667D0"/>
    <w:rsid w:val="00946F2E"/>
    <w:rsid w:val="009A1559"/>
    <w:rsid w:val="00A22AB4"/>
    <w:rsid w:val="00AB3CEB"/>
    <w:rsid w:val="00AC1ABD"/>
    <w:rsid w:val="00C256E0"/>
    <w:rsid w:val="00C56073"/>
    <w:rsid w:val="00E37BFA"/>
    <w:rsid w:val="00F94330"/>
    <w:rsid w:val="00F972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41661684"/>
  <w15:chartTrackingRefBased/>
  <w15:docId w15:val="{83D4FB3E-8313-4599-8AD7-58419A07FEA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256E0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212434"/>
    <w:pPr>
      <w:keepNext/>
      <w:keepLines/>
      <w:numPr>
        <w:numId w:val="2"/>
      </w:numPr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212434"/>
    <w:pPr>
      <w:keepNext/>
      <w:keepLines/>
      <w:numPr>
        <w:ilvl w:val="1"/>
        <w:numId w:val="2"/>
      </w:numPr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212434"/>
    <w:pPr>
      <w:keepNext/>
      <w:keepLines/>
      <w:numPr>
        <w:ilvl w:val="2"/>
        <w:numId w:val="2"/>
      </w:numPr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212434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212434"/>
    <w:rPr>
      <w:rFonts w:eastAsiaTheme="minorEastAsia"/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12434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212434"/>
    <w:pPr>
      <w:spacing w:after="0"/>
      <w:ind w:firstLine="0"/>
    </w:pPr>
    <w:rPr>
      <w:rFonts w:cstheme="minorHAnsi"/>
      <w:sz w:val="22"/>
      <w:szCs w:val="22"/>
    </w:rPr>
  </w:style>
  <w:style w:type="character" w:customStyle="1" w:styleId="Ttulo1Car">
    <w:name w:val="Título 1 Car"/>
    <w:basedOn w:val="Fuentedeprrafopredeter"/>
    <w:link w:val="Ttulo1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Prrafodelista">
    <w:name w:val="List Paragraph"/>
    <w:basedOn w:val="Normal"/>
    <w:uiPriority w:val="34"/>
    <w:qFormat/>
    <w:rsid w:val="00212434"/>
    <w:pPr>
      <w:ind w:left="720"/>
      <w:contextualSpacing/>
    </w:pPr>
  </w:style>
  <w:style w:type="character" w:customStyle="1" w:styleId="Ttulo2Car">
    <w:name w:val="Título 2 Car"/>
    <w:basedOn w:val="Fuentedeprrafopredeter"/>
    <w:link w:val="Ttulo2"/>
    <w:uiPriority w:val="9"/>
    <w:rsid w:val="00212434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212434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Encabezado">
    <w:name w:val="header"/>
    <w:basedOn w:val="Normal"/>
    <w:link w:val="Encabezado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12434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212434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12434"/>
    <w:rPr>
      <w:sz w:val="24"/>
      <w:szCs w:val="24"/>
    </w:rPr>
  </w:style>
  <w:style w:type="character" w:styleId="Hipervnculo">
    <w:name w:val="Hyperlink"/>
    <w:basedOn w:val="Fuentedeprrafopredeter"/>
    <w:uiPriority w:val="99"/>
    <w:unhideWhenUsed/>
    <w:rsid w:val="008667D0"/>
    <w:rPr>
      <w:color w:val="0563C1" w:themeColor="hyperlink"/>
      <w:u w:val="single"/>
    </w:rPr>
  </w:style>
  <w:style w:type="paragraph" w:styleId="Bibliografa">
    <w:name w:val="Bibliography"/>
    <w:basedOn w:val="Normal"/>
    <w:next w:val="Normal"/>
    <w:uiPriority w:val="37"/>
    <w:unhideWhenUsed/>
    <w:rsid w:val="003108C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45016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5.png"/><Relationship Id="rId21" Type="http://schemas.openxmlformats.org/officeDocument/2006/relationships/image" Target="media/image10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2.png"/><Relationship Id="rId68" Type="http://schemas.openxmlformats.org/officeDocument/2006/relationships/image" Target="media/image57.png"/><Relationship Id="rId84" Type="http://schemas.openxmlformats.org/officeDocument/2006/relationships/image" Target="media/image73.png"/><Relationship Id="rId89" Type="http://schemas.openxmlformats.org/officeDocument/2006/relationships/fontTable" Target="fontTable.xml"/><Relationship Id="rId16" Type="http://schemas.openxmlformats.org/officeDocument/2006/relationships/image" Target="media/image5.png"/><Relationship Id="rId11" Type="http://schemas.openxmlformats.org/officeDocument/2006/relationships/image" Target="media/image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53" Type="http://schemas.openxmlformats.org/officeDocument/2006/relationships/image" Target="media/image42.png"/><Relationship Id="rId58" Type="http://schemas.openxmlformats.org/officeDocument/2006/relationships/image" Target="media/image47.png"/><Relationship Id="rId74" Type="http://schemas.openxmlformats.org/officeDocument/2006/relationships/image" Target="media/image63.png"/><Relationship Id="rId79" Type="http://schemas.openxmlformats.org/officeDocument/2006/relationships/image" Target="media/image68.png"/><Relationship Id="rId5" Type="http://schemas.openxmlformats.org/officeDocument/2006/relationships/settings" Target="settings.xml"/><Relationship Id="rId90" Type="http://schemas.openxmlformats.org/officeDocument/2006/relationships/glossaryDocument" Target="glossary/document.xml"/><Relationship Id="rId14" Type="http://schemas.openxmlformats.org/officeDocument/2006/relationships/footer" Target="footer1.xml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5.png"/><Relationship Id="rId64" Type="http://schemas.openxmlformats.org/officeDocument/2006/relationships/image" Target="media/image53.png"/><Relationship Id="rId69" Type="http://schemas.openxmlformats.org/officeDocument/2006/relationships/image" Target="media/image58.png"/><Relationship Id="rId77" Type="http://schemas.openxmlformats.org/officeDocument/2006/relationships/image" Target="media/image66.png"/><Relationship Id="rId8" Type="http://schemas.openxmlformats.org/officeDocument/2006/relationships/endnotes" Target="endnotes.xml"/><Relationship Id="rId51" Type="http://schemas.openxmlformats.org/officeDocument/2006/relationships/image" Target="media/image40.png"/><Relationship Id="rId72" Type="http://schemas.openxmlformats.org/officeDocument/2006/relationships/image" Target="media/image61.png"/><Relationship Id="rId80" Type="http://schemas.openxmlformats.org/officeDocument/2006/relationships/image" Target="media/image69.png"/><Relationship Id="rId85" Type="http://schemas.openxmlformats.org/officeDocument/2006/relationships/header" Target="header2.xml"/><Relationship Id="rId3" Type="http://schemas.openxmlformats.org/officeDocument/2006/relationships/numbering" Target="numbering.xml"/><Relationship Id="rId12" Type="http://schemas.openxmlformats.org/officeDocument/2006/relationships/image" Target="media/image4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image" Target="media/image35.png"/><Relationship Id="rId59" Type="http://schemas.openxmlformats.org/officeDocument/2006/relationships/image" Target="media/image48.png"/><Relationship Id="rId67" Type="http://schemas.openxmlformats.org/officeDocument/2006/relationships/image" Target="media/image56.png"/><Relationship Id="rId20" Type="http://schemas.openxmlformats.org/officeDocument/2006/relationships/image" Target="media/image9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1.png"/><Relationship Id="rId70" Type="http://schemas.openxmlformats.org/officeDocument/2006/relationships/image" Target="media/image59.png"/><Relationship Id="rId75" Type="http://schemas.openxmlformats.org/officeDocument/2006/relationships/image" Target="media/image64.png"/><Relationship Id="rId83" Type="http://schemas.openxmlformats.org/officeDocument/2006/relationships/image" Target="media/image72.png"/><Relationship Id="rId88" Type="http://schemas.openxmlformats.org/officeDocument/2006/relationships/footer" Target="footer4.xml"/><Relationship Id="rId91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footer" Target="footer2.xml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image" Target="media/image38.png"/><Relationship Id="rId57" Type="http://schemas.openxmlformats.org/officeDocument/2006/relationships/image" Target="media/image46.png"/><Relationship Id="rId10" Type="http://schemas.openxmlformats.org/officeDocument/2006/relationships/image" Target="media/image2.png"/><Relationship Id="rId31" Type="http://schemas.openxmlformats.org/officeDocument/2006/relationships/image" Target="media/image20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9.png"/><Relationship Id="rId65" Type="http://schemas.openxmlformats.org/officeDocument/2006/relationships/image" Target="media/image54.png"/><Relationship Id="rId73" Type="http://schemas.openxmlformats.org/officeDocument/2006/relationships/image" Target="media/image62.png"/><Relationship Id="rId78" Type="http://schemas.openxmlformats.org/officeDocument/2006/relationships/image" Target="media/image67.png"/><Relationship Id="rId81" Type="http://schemas.openxmlformats.org/officeDocument/2006/relationships/image" Target="media/image70.png"/><Relationship Id="rId86" Type="http://schemas.openxmlformats.org/officeDocument/2006/relationships/footer" Target="footer3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3" Type="http://schemas.openxmlformats.org/officeDocument/2006/relationships/header" Target="header1.xml"/><Relationship Id="rId18" Type="http://schemas.openxmlformats.org/officeDocument/2006/relationships/image" Target="media/image7.png"/><Relationship Id="rId39" Type="http://schemas.openxmlformats.org/officeDocument/2006/relationships/image" Target="media/image28.png"/><Relationship Id="rId34" Type="http://schemas.openxmlformats.org/officeDocument/2006/relationships/image" Target="media/image23.png"/><Relationship Id="rId50" Type="http://schemas.openxmlformats.org/officeDocument/2006/relationships/image" Target="media/image39.png"/><Relationship Id="rId55" Type="http://schemas.openxmlformats.org/officeDocument/2006/relationships/image" Target="media/image44.png"/><Relationship Id="rId76" Type="http://schemas.openxmlformats.org/officeDocument/2006/relationships/image" Target="media/image65.png"/><Relationship Id="rId7" Type="http://schemas.openxmlformats.org/officeDocument/2006/relationships/footnotes" Target="footnotes.xml"/><Relationship Id="rId71" Type="http://schemas.openxmlformats.org/officeDocument/2006/relationships/image" Target="media/image60.png"/><Relationship Id="rId2" Type="http://schemas.openxmlformats.org/officeDocument/2006/relationships/customXml" Target="../customXml/item2.xml"/><Relationship Id="rId29" Type="http://schemas.openxmlformats.org/officeDocument/2006/relationships/image" Target="media/image18.png"/><Relationship Id="rId24" Type="http://schemas.openxmlformats.org/officeDocument/2006/relationships/image" Target="media/image13.png"/><Relationship Id="rId40" Type="http://schemas.openxmlformats.org/officeDocument/2006/relationships/image" Target="media/image29.png"/><Relationship Id="rId45" Type="http://schemas.openxmlformats.org/officeDocument/2006/relationships/image" Target="media/image34.png"/><Relationship Id="rId66" Type="http://schemas.openxmlformats.org/officeDocument/2006/relationships/image" Target="media/image55.png"/><Relationship Id="rId87" Type="http://schemas.openxmlformats.org/officeDocument/2006/relationships/header" Target="header3.xml"/><Relationship Id="rId61" Type="http://schemas.openxmlformats.org/officeDocument/2006/relationships/image" Target="media/image50.png"/><Relationship Id="rId82" Type="http://schemas.openxmlformats.org/officeDocument/2006/relationships/image" Target="media/image71.png"/><Relationship Id="rId19" Type="http://schemas.openxmlformats.org/officeDocument/2006/relationships/image" Target="media/image8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anton\Documents\1DAM\Plantilla%20Word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023AB0243BCB4079AC1C6A580A5B98F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75F39C-771C-4490-B975-55FC51184C0C}"/>
      </w:docPartPr>
      <w:docPartBody>
        <w:p w:rsidR="00FE3DD4" w:rsidRDefault="002E10A7">
          <w:pPr>
            <w:pStyle w:val="023AB0243BCB4079AC1C6A580A5B98FF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441369FDB5894E4FA9D96EBB27196D5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61CA5E0-E6C9-4DF0-BDD1-449B5E695E50}"/>
      </w:docPartPr>
      <w:docPartBody>
        <w:p w:rsidR="00FE3DD4" w:rsidRDefault="002E10A7">
          <w:pPr>
            <w:pStyle w:val="441369FDB5894E4FA9D96EBB27196D5F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10A7"/>
    <w:rsid w:val="002E10A7"/>
    <w:rsid w:val="005F275B"/>
    <w:rsid w:val="00FE3D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023AB0243BCB4079AC1C6A580A5B98FF">
    <w:name w:val="023AB0243BCB4079AC1C6A580A5B98FF"/>
  </w:style>
  <w:style w:type="paragraph" w:customStyle="1" w:styleId="441369FDB5894E4FA9D96EBB27196D5F">
    <w:name w:val="441369FDB5894E4FA9D96EBB27196D5F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Antonio Salces Alcaraz (1º DAM)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Ope24</b:Tag>
    <b:SourceType>InternetSite</b:SourceType>
    <b:Guid>{4F81FAFE-1C6A-4127-ABCC-15F683B0DE30}</b:Guid>
    <b:Title>ChatGPT</b:Title>
    <b:InternetSiteTitle>ChatGPT</b:InternetSiteTitle>
    <b:Year>2025</b:Year>
    <b:Month>febrero</b:Month>
    <b:URL>https://chatgpt.com/?model=auto</b:URL>
    <b:Author>
      <b:Author>
        <b:Corporate>OpenAI</b:Corporate>
      </b:Author>
    </b:Author>
    <b:RefOrder>1</b:RefOrder>
  </b:Source>
  <b:Source>
    <b:Tag>Dee25</b:Tag>
    <b:SourceType>InternetSite</b:SourceType>
    <b:Guid>{0588DF87-C473-400E-9DD9-D399F9BE583D}</b:Guid>
    <b:Author>
      <b:Author>
        <b:Corporate>DeepSeek</b:Corporate>
      </b:Author>
    </b:Author>
    <b:Title>DeepSeek</b:Title>
    <b:InternetSiteTitle>DeepSeek</b:InternetSiteTitle>
    <b:Year>2025</b:Year>
    <b:Month>febrero</b:Month>
    <b:URL>https://www.deepseek.com</b:URL>
    <b:RefOrder>2</b:RefOrder>
  </b:Source>
</b:Sourc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21B0AE2E-92BB-4F50-B860-06A2DCE1EC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 Word.dotx</Template>
  <TotalTime>158</TotalTime>
  <Pages>30</Pages>
  <Words>2288</Words>
  <Characters>12585</Characters>
  <Application>Microsoft Office Word</Application>
  <DocSecurity>0</DocSecurity>
  <Lines>104</Lines>
  <Paragraphs>29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Particionado de discos con gparted y diskpart</vt:lpstr>
    </vt:vector>
  </TitlesOfParts>
  <Company/>
  <LinksUpToDate>false</LinksUpToDate>
  <CharactersWithSpaces>14844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Particionado de discos con gparted y diskpart</dc:title>
  <dc:subject>Sistemas Informáticos</dc:subject>
  <dc:creator>Antonio Salces Alcaraz</dc:creator>
  <cp:keywords/>
  <dc:description/>
  <cp:lastModifiedBy>Antonio</cp:lastModifiedBy>
  <cp:revision>2</cp:revision>
  <dcterms:created xsi:type="dcterms:W3CDTF">2025-02-01T10:55:00Z</dcterms:created>
  <dcterms:modified xsi:type="dcterms:W3CDTF">2025-02-01T20:15:00Z</dcterms:modified>
</cp:coreProperties>
</file>